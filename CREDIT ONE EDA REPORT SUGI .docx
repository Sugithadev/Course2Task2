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5395"/>
        <w:gridCol w:w="5395"/>
      </w:tblGrid>
      <w:tr w:rsidR="00A81248" w:rsidRPr="003A798E" w14:paraId="57FCE7A1" w14:textId="77777777" w:rsidTr="00FB65B8">
        <w:tc>
          <w:tcPr>
            <w:tcW w:w="5395" w:type="dxa"/>
          </w:tcPr>
          <w:p w14:paraId="3739461C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395" w:type="dxa"/>
          </w:tcPr>
          <w:p w14:paraId="2B4382C7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29E48E52" w14:textId="77777777" w:rsidTr="00FB65B8">
        <w:trPr>
          <w:trHeight w:val="2719"/>
        </w:trPr>
        <w:tc>
          <w:tcPr>
            <w:tcW w:w="5395" w:type="dxa"/>
          </w:tcPr>
          <w:p w14:paraId="1C4EF570" w14:textId="1A9A1E2E" w:rsidR="00A81248" w:rsidRPr="003A798E" w:rsidRDefault="00DC1654" w:rsidP="00C66528">
            <w:pPr>
              <w:pStyle w:val="Heading1"/>
            </w:pPr>
            <w:r>
              <w:t>CREDIT ONE</w:t>
            </w:r>
          </w:p>
        </w:tc>
        <w:tc>
          <w:tcPr>
            <w:tcW w:w="5395" w:type="dxa"/>
          </w:tcPr>
          <w:p w14:paraId="1C2A9D63" w14:textId="77777777" w:rsidR="00A81248" w:rsidRPr="003A798E" w:rsidRDefault="00A81248"/>
        </w:tc>
      </w:tr>
      <w:tr w:rsidR="00A81248" w:rsidRPr="003A798E" w14:paraId="03CA24A9" w14:textId="77777777" w:rsidTr="00FB65B8">
        <w:trPr>
          <w:trHeight w:val="8059"/>
        </w:trPr>
        <w:tc>
          <w:tcPr>
            <w:tcW w:w="5395" w:type="dxa"/>
          </w:tcPr>
          <w:p w14:paraId="4034B1D6" w14:textId="77777777" w:rsidR="00A81248" w:rsidRPr="003A798E" w:rsidRDefault="00A81248">
            <w:r w:rsidRPr="003A798E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4E096AA9" wp14:editId="5A4DA9B1">
                      <wp:simplePos x="0" y="0"/>
                      <wp:positionH relativeFrom="margin">
                        <wp:posOffset>-445477</wp:posOffset>
                      </wp:positionH>
                      <wp:positionV relativeFrom="page">
                        <wp:posOffset>-2242527</wp:posOffset>
                      </wp:positionV>
                      <wp:extent cx="7772400" cy="10054800"/>
                      <wp:effectExtent l="0" t="0" r="0" b="3810"/>
                      <wp:wrapNone/>
                      <wp:docPr id="2" name="Group 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05480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Shap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Shap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0CDD22" id="Group 1" o:spid="_x0000_s1026" alt="&quot;&quot;" style="position:absolute;margin-left:-35.1pt;margin-top:-176.6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">
      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&#13;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&#13;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&#13;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5395" w:type="dxa"/>
          </w:tcPr>
          <w:p w14:paraId="4097349C" w14:textId="77777777" w:rsidR="00A81248" w:rsidRPr="003A798E" w:rsidRDefault="00A81248"/>
        </w:tc>
      </w:tr>
      <w:tr w:rsidR="00A81248" w:rsidRPr="003A798E" w14:paraId="0405C8C8" w14:textId="77777777" w:rsidTr="00FB65B8">
        <w:trPr>
          <w:trHeight w:val="1299"/>
        </w:trPr>
        <w:tc>
          <w:tcPr>
            <w:tcW w:w="5395" w:type="dxa"/>
          </w:tcPr>
          <w:p w14:paraId="7CED0EA7" w14:textId="77777777" w:rsidR="00A81248" w:rsidRPr="003A798E" w:rsidRDefault="00A81248"/>
        </w:tc>
        <w:tc>
          <w:tcPr>
            <w:tcW w:w="5395" w:type="dxa"/>
          </w:tcPr>
          <w:p w14:paraId="2D5823C4" w14:textId="4CA32A48" w:rsidR="00A81248" w:rsidRPr="003A798E" w:rsidRDefault="00A81248" w:rsidP="00A81248">
            <w:pPr>
              <w:pStyle w:val="Heading2"/>
            </w:pPr>
          </w:p>
          <w:p w14:paraId="2960DCDD" w14:textId="6306E72B" w:rsidR="00A81248" w:rsidRPr="003A798E" w:rsidRDefault="00DC1654" w:rsidP="00C66528">
            <w:pPr>
              <w:pStyle w:val="Heading2"/>
            </w:pPr>
            <w:r>
              <w:t>PREPARE AND EXPLORE DATA -PYTHON</w:t>
            </w:r>
          </w:p>
        </w:tc>
      </w:tr>
      <w:tr w:rsidR="00A81248" w:rsidRPr="003A798E" w14:paraId="68995B36" w14:textId="77777777" w:rsidTr="00FB65B8">
        <w:trPr>
          <w:trHeight w:val="1402"/>
        </w:trPr>
        <w:tc>
          <w:tcPr>
            <w:tcW w:w="5395" w:type="dxa"/>
          </w:tcPr>
          <w:p w14:paraId="6CF44080" w14:textId="77777777" w:rsidR="00A81248" w:rsidRPr="003A798E" w:rsidRDefault="00A81248"/>
        </w:tc>
        <w:tc>
          <w:tcPr>
            <w:tcW w:w="5395" w:type="dxa"/>
          </w:tcPr>
          <w:p w14:paraId="715B4FE7" w14:textId="6902847D" w:rsidR="00A81248" w:rsidRPr="003A798E" w:rsidRDefault="00DC1654" w:rsidP="00A81248">
            <w:pPr>
              <w:pStyle w:val="Heading2"/>
            </w:pPr>
            <w:r>
              <w:t>SUGITHA DEVARAJAN</w:t>
            </w:r>
          </w:p>
          <w:p w14:paraId="57155637" w14:textId="29FB3D6F" w:rsidR="00A81248" w:rsidRPr="003A798E" w:rsidRDefault="00A81248" w:rsidP="00A81248">
            <w:pPr>
              <w:pStyle w:val="Heading2"/>
            </w:pPr>
          </w:p>
        </w:tc>
      </w:tr>
    </w:tbl>
    <w:p w14:paraId="5E4D21A6" w14:textId="77777777" w:rsidR="000C4ED1" w:rsidRPr="003A798E" w:rsidRDefault="000C4ED1"/>
    <w:tbl>
      <w:tblPr>
        <w:tblW w:w="10666" w:type="dxa"/>
        <w:shd w:val="clear" w:color="auto" w:fill="EDF0F4" w:themeFill="accent3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21"/>
        <w:gridCol w:w="4912"/>
        <w:gridCol w:w="4912"/>
        <w:gridCol w:w="421"/>
      </w:tblGrid>
      <w:tr w:rsidR="001205A1" w:rsidRPr="003A798E" w14:paraId="047714E1" w14:textId="77777777" w:rsidTr="00A24793"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5010C0E2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2DC4874D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67876FB5" w14:textId="77777777" w:rsidR="00A81248" w:rsidRPr="003A798E" w:rsidRDefault="00A81248"/>
        </w:tc>
        <w:tc>
          <w:tcPr>
            <w:tcW w:w="421" w:type="dxa"/>
            <w:shd w:val="clear" w:color="auto" w:fill="EDF0F4" w:themeFill="accent3"/>
          </w:tcPr>
          <w:p w14:paraId="51D571AF" w14:textId="77777777" w:rsidR="00A81248" w:rsidRPr="003A798E" w:rsidRDefault="00A81248"/>
        </w:tc>
      </w:tr>
      <w:tr w:rsidR="001205A1" w:rsidRPr="003A798E" w14:paraId="33475A39" w14:textId="77777777" w:rsidTr="00F41AE4">
        <w:trPr>
          <w:trHeight w:val="2979"/>
        </w:trPr>
        <w:tc>
          <w:tcPr>
            <w:tcW w:w="421" w:type="dxa"/>
            <w:shd w:val="clear" w:color="auto" w:fill="EDF0F4" w:themeFill="accent3"/>
          </w:tcPr>
          <w:p w14:paraId="6768A818" w14:textId="77777777" w:rsidR="001205A1" w:rsidRPr="003A798E" w:rsidRDefault="001205A1"/>
        </w:tc>
        <w:tc>
          <w:tcPr>
            <w:tcW w:w="9824" w:type="dxa"/>
            <w:gridSpan w:val="2"/>
            <w:shd w:val="clear" w:color="auto" w:fill="EDF0F4" w:themeFill="accent3"/>
          </w:tcPr>
          <w:p w14:paraId="35058EF0" w14:textId="4ECCCFC8" w:rsidR="001205A1" w:rsidRPr="003A798E" w:rsidRDefault="00B33CEC" w:rsidP="001205A1">
            <w:pPr>
              <w:pStyle w:val="Heading3"/>
            </w:pPr>
            <w:r>
              <w:t>OVERALL</w:t>
            </w:r>
            <w:r w:rsidR="00F55709">
              <w:t xml:space="preserve"> </w:t>
            </w:r>
            <w:r w:rsidR="00850BCE">
              <w:t>PROBLEM</w:t>
            </w:r>
          </w:p>
          <w:p w14:paraId="31496E72" w14:textId="77777777" w:rsidR="001205A1" w:rsidRPr="003A798E" w:rsidRDefault="001205A1" w:rsidP="001205A1">
            <w:pPr>
              <w:pStyle w:val="Heading4"/>
            </w:pPr>
          </w:p>
          <w:p w14:paraId="4994F7F0" w14:textId="77777777" w:rsidR="00850BCE" w:rsidRPr="00850BCE" w:rsidRDefault="00850BCE" w:rsidP="00850BCE">
            <w:pPr>
              <w:pStyle w:val="Heading4"/>
              <w:numPr>
                <w:ilvl w:val="0"/>
                <w:numId w:val="2"/>
              </w:numPr>
            </w:pPr>
            <w:r w:rsidRPr="00850BCE">
              <w:t>Increase in customer default rates - This is bad for Credit One since we approve the customers for loans in the first place.</w:t>
            </w:r>
          </w:p>
          <w:p w14:paraId="7106B09E" w14:textId="3B14391E" w:rsidR="001205A1" w:rsidRDefault="00850BCE" w:rsidP="00850BCE">
            <w:pPr>
              <w:pStyle w:val="Heading4"/>
              <w:numPr>
                <w:ilvl w:val="0"/>
                <w:numId w:val="2"/>
              </w:numPr>
            </w:pPr>
            <w:r w:rsidRPr="00850BCE">
              <w:t>Revenue and customer loss for clients and, eventually, loss of clients for Credit One</w:t>
            </w:r>
          </w:p>
          <w:p w14:paraId="11E0098B" w14:textId="77777777" w:rsidR="00F55709" w:rsidRPr="00F55709" w:rsidRDefault="00F55709" w:rsidP="00F55709"/>
          <w:p w14:paraId="2A61BAD0" w14:textId="533BA87C" w:rsidR="00F55709" w:rsidRPr="00F55709" w:rsidRDefault="00F55709" w:rsidP="00F41AE4"/>
        </w:tc>
        <w:tc>
          <w:tcPr>
            <w:tcW w:w="421" w:type="dxa"/>
            <w:shd w:val="clear" w:color="auto" w:fill="EDF0F4" w:themeFill="accent3"/>
          </w:tcPr>
          <w:p w14:paraId="024885F3" w14:textId="77777777" w:rsidR="001205A1" w:rsidRPr="003A798E" w:rsidRDefault="001205A1"/>
        </w:tc>
      </w:tr>
      <w:tr w:rsidR="001205A1" w:rsidRPr="003A798E" w14:paraId="1058860C" w14:textId="77777777" w:rsidTr="00A24793">
        <w:trPr>
          <w:trHeight w:val="8100"/>
        </w:trPr>
        <w:tc>
          <w:tcPr>
            <w:tcW w:w="421" w:type="dxa"/>
            <w:shd w:val="clear" w:color="auto" w:fill="EDF0F4" w:themeFill="accent3"/>
          </w:tcPr>
          <w:p w14:paraId="535D1739" w14:textId="77777777" w:rsidR="00A81248" w:rsidRPr="003A798E" w:rsidRDefault="00A81248"/>
        </w:tc>
        <w:tc>
          <w:tcPr>
            <w:tcW w:w="4912" w:type="dxa"/>
            <w:shd w:val="clear" w:color="auto" w:fill="EDF0F4" w:themeFill="accent3"/>
          </w:tcPr>
          <w:p w14:paraId="3C017422" w14:textId="77777777" w:rsidR="00850BCE" w:rsidRPr="00850BCE" w:rsidRDefault="00850BCE" w:rsidP="00850BCE">
            <w:pPr>
              <w:pStyle w:val="Text"/>
              <w:rPr>
                <w:b/>
                <w:bCs/>
              </w:rPr>
            </w:pPr>
            <w:r w:rsidRPr="00850BCE">
              <w:rPr>
                <w:b/>
                <w:bCs/>
              </w:rPr>
              <w:t>Investigative Questions:</w:t>
            </w:r>
          </w:p>
          <w:p w14:paraId="1ED12148" w14:textId="77777777" w:rsidR="00850BCE" w:rsidRPr="00850BCE" w:rsidRDefault="00850BCE" w:rsidP="00850BCE">
            <w:pPr>
              <w:pStyle w:val="Text"/>
              <w:numPr>
                <w:ilvl w:val="0"/>
                <w:numId w:val="3"/>
              </w:numPr>
            </w:pPr>
            <w:r w:rsidRPr="00850BCE">
              <w:t>How do you ensure that customers can/will pay their loans? Can we do this?</w:t>
            </w:r>
          </w:p>
          <w:p w14:paraId="57F69455" w14:textId="39BD3E27" w:rsidR="00850BCE" w:rsidRPr="00850BCE" w:rsidRDefault="00DC459D" w:rsidP="00850BCE">
            <w:pPr>
              <w:pStyle w:val="Text"/>
            </w:pPr>
            <w:r>
              <w:t xml:space="preserve">SOME LESSONS LEARNT: </w:t>
            </w:r>
          </w:p>
          <w:p w14:paraId="29A55E2B" w14:textId="77777777" w:rsidR="00850BCE" w:rsidRPr="00850BCE" w:rsidRDefault="00850BCE" w:rsidP="00850BCE">
            <w:pPr>
              <w:pStyle w:val="Text"/>
              <w:numPr>
                <w:ilvl w:val="0"/>
                <w:numId w:val="4"/>
              </w:numPr>
            </w:pPr>
            <w:r w:rsidRPr="00850BCE">
              <w:t>We cannot control customer spending habits</w:t>
            </w:r>
          </w:p>
          <w:p w14:paraId="481A5091" w14:textId="77777777" w:rsidR="00850BCE" w:rsidRPr="00850BCE" w:rsidRDefault="00850BCE" w:rsidP="00850BCE">
            <w:pPr>
              <w:pStyle w:val="Text"/>
              <w:numPr>
                <w:ilvl w:val="0"/>
                <w:numId w:val="4"/>
              </w:numPr>
            </w:pPr>
            <w:r w:rsidRPr="00850BCE">
              <w:t>We cannot always go from what we find in our analysis to the underlying "why"</w:t>
            </w:r>
          </w:p>
          <w:p w14:paraId="3491A650" w14:textId="77777777" w:rsidR="00850BCE" w:rsidRPr="00850BCE" w:rsidRDefault="00850BCE" w:rsidP="00850BCE">
            <w:pPr>
              <w:pStyle w:val="Text"/>
              <w:numPr>
                <w:ilvl w:val="0"/>
                <w:numId w:val="4"/>
              </w:numPr>
            </w:pPr>
            <w:r w:rsidRPr="00850BCE">
              <w:t>We must on the problem(s) we can solve: What attributes in the data can we deem to be statistically significant to the problem at hand?</w:t>
            </w:r>
          </w:p>
          <w:p w14:paraId="52A62A85" w14:textId="77777777" w:rsidR="00850BCE" w:rsidRPr="00850BCE" w:rsidRDefault="00850BCE" w:rsidP="00850BCE">
            <w:pPr>
              <w:pStyle w:val="Text"/>
              <w:numPr>
                <w:ilvl w:val="0"/>
                <w:numId w:val="4"/>
              </w:numPr>
            </w:pPr>
            <w:r w:rsidRPr="00850BCE">
              <w:t>What concrete information can we derive from the data we have?</w:t>
            </w:r>
          </w:p>
          <w:p w14:paraId="4BBA19E4" w14:textId="77777777" w:rsidR="00850BCE" w:rsidRPr="00850BCE" w:rsidRDefault="00850BCE" w:rsidP="00850BCE">
            <w:pPr>
              <w:pStyle w:val="Text"/>
              <w:numPr>
                <w:ilvl w:val="0"/>
                <w:numId w:val="4"/>
              </w:numPr>
            </w:pPr>
            <w:r w:rsidRPr="00850BCE">
              <w:t>What proven methods can we use to uncover more information and why?</w:t>
            </w:r>
          </w:p>
          <w:p w14:paraId="44BB450E" w14:textId="2BD88ED7" w:rsidR="001205A1" w:rsidRPr="003A798E" w:rsidRDefault="001205A1" w:rsidP="00850BCE">
            <w:pPr>
              <w:pStyle w:val="Text"/>
            </w:pPr>
          </w:p>
        </w:tc>
        <w:tc>
          <w:tcPr>
            <w:tcW w:w="4912" w:type="dxa"/>
            <w:shd w:val="clear" w:color="auto" w:fill="EDF0F4" w:themeFill="accent3"/>
          </w:tcPr>
          <w:p w14:paraId="5F54F995" w14:textId="77777777" w:rsidR="00A81248" w:rsidRPr="003A798E" w:rsidRDefault="001205A1" w:rsidP="00A24793">
            <w:pPr>
              <w:jc w:val="right"/>
            </w:pPr>
            <w:r w:rsidRPr="003A798E">
              <w:rPr>
                <w:noProof/>
                <w:lang w:eastAsia="en-AU"/>
              </w:rPr>
              <w:drawing>
                <wp:inline distT="0" distB="0" distL="0" distR="0" wp14:anchorId="7073C30A" wp14:editId="240E4B60">
                  <wp:extent cx="2959100" cy="4914900"/>
                  <wp:effectExtent l="0" t="0" r="0" b="0"/>
                  <wp:docPr id="7" name="Picture 7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-01.png"/>
                          <pic:cNvPicPr/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" w:type="dxa"/>
            <w:shd w:val="clear" w:color="auto" w:fill="EDF0F4" w:themeFill="accent3"/>
          </w:tcPr>
          <w:p w14:paraId="59F7BE9D" w14:textId="77777777" w:rsidR="00A81248" w:rsidRPr="003A798E" w:rsidRDefault="00A81248"/>
        </w:tc>
      </w:tr>
    </w:tbl>
    <w:p w14:paraId="2F1B3B40" w14:textId="77777777" w:rsidR="00FB65B8" w:rsidRPr="003A798E" w:rsidRDefault="00FB65B8" w:rsidP="00A24793"/>
    <w:p w14:paraId="42BCC544" w14:textId="77777777" w:rsidR="00A24793" w:rsidRPr="003A798E" w:rsidRDefault="00A24793" w:rsidP="00A24793"/>
    <w:tbl>
      <w:tblPr>
        <w:tblW w:w="10773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961"/>
        <w:gridCol w:w="4961"/>
        <w:gridCol w:w="425"/>
      </w:tblGrid>
      <w:tr w:rsidR="00A24793" w:rsidRPr="003A798E" w14:paraId="4268BDCB" w14:textId="77777777" w:rsidTr="00A24793">
        <w:trPr>
          <w:trHeight w:val="547"/>
        </w:trPr>
        <w:tc>
          <w:tcPr>
            <w:tcW w:w="426" w:type="dxa"/>
            <w:shd w:val="clear" w:color="auto" w:fill="ECFBFB" w:themeFill="accent4"/>
          </w:tcPr>
          <w:p w14:paraId="5EE89253" w14:textId="77777777" w:rsidR="00A24793" w:rsidRPr="003A798E" w:rsidRDefault="00A24793" w:rsidP="00A24793"/>
        </w:tc>
        <w:tc>
          <w:tcPr>
            <w:tcW w:w="4961" w:type="dxa"/>
            <w:shd w:val="clear" w:color="auto" w:fill="ECFBFB" w:themeFill="accent4"/>
          </w:tcPr>
          <w:p w14:paraId="1B426514" w14:textId="77777777" w:rsidR="00A24793" w:rsidRPr="003A798E" w:rsidRDefault="00A24793" w:rsidP="00A24793"/>
        </w:tc>
        <w:tc>
          <w:tcPr>
            <w:tcW w:w="4961" w:type="dxa"/>
            <w:shd w:val="clear" w:color="auto" w:fill="ECFBFB" w:themeFill="accent4"/>
          </w:tcPr>
          <w:p w14:paraId="5D2C6B75" w14:textId="77777777" w:rsidR="00A24793" w:rsidRPr="003A798E" w:rsidRDefault="00A24793" w:rsidP="00A24793"/>
        </w:tc>
        <w:tc>
          <w:tcPr>
            <w:tcW w:w="425" w:type="dxa"/>
            <w:shd w:val="clear" w:color="auto" w:fill="ECFBFB" w:themeFill="accent4"/>
          </w:tcPr>
          <w:p w14:paraId="0C235461" w14:textId="77777777" w:rsidR="00A24793" w:rsidRPr="003A798E" w:rsidRDefault="00A24793" w:rsidP="00A24793"/>
        </w:tc>
      </w:tr>
      <w:tr w:rsidR="0031055C" w:rsidRPr="003A798E" w14:paraId="6754CF5C" w14:textId="77777777" w:rsidTr="00EA2359">
        <w:trPr>
          <w:trHeight w:val="9081"/>
        </w:trPr>
        <w:tc>
          <w:tcPr>
            <w:tcW w:w="426" w:type="dxa"/>
            <w:shd w:val="clear" w:color="auto" w:fill="ECFBFB" w:themeFill="accent4"/>
          </w:tcPr>
          <w:p w14:paraId="4745E332" w14:textId="77777777" w:rsidR="0031055C" w:rsidRPr="003A798E" w:rsidRDefault="0031055C" w:rsidP="00D6375E"/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4B4AD7BA" w14:textId="77777777" w:rsidR="00EA2359" w:rsidRDefault="00EA2359" w:rsidP="00FC49AE">
            <w:pPr>
              <w:pStyle w:val="Heading5"/>
            </w:pPr>
          </w:p>
          <w:p w14:paraId="5F29D5D2" w14:textId="1E480093" w:rsidR="0031055C" w:rsidRPr="003A798E" w:rsidRDefault="00DC459D" w:rsidP="00FC49AE">
            <w:pPr>
              <w:pStyle w:val="Heading5"/>
            </w:pPr>
            <w:r>
              <w:t>IDENTIFY WHICH CUSTOMER ATTRIBUTES RELATE SIGNIFICANTLY TO DEFAULT RATE</w:t>
            </w:r>
          </w:p>
        </w:tc>
        <w:tc>
          <w:tcPr>
            <w:tcW w:w="4961" w:type="dxa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4A3DA470" w14:textId="77777777" w:rsidR="00EA2359" w:rsidRDefault="00EA2359" w:rsidP="00DC459D">
            <w:pPr>
              <w:pStyle w:val="Text"/>
              <w:rPr>
                <w:b/>
                <w:bCs/>
              </w:rPr>
            </w:pPr>
          </w:p>
          <w:p w14:paraId="060B4C75" w14:textId="77777777" w:rsidR="00EA2359" w:rsidRDefault="00EA2359" w:rsidP="00DC459D">
            <w:pPr>
              <w:pStyle w:val="Text"/>
              <w:rPr>
                <w:b/>
                <w:bCs/>
              </w:rPr>
            </w:pPr>
          </w:p>
          <w:p w14:paraId="3B1013AF" w14:textId="77777777" w:rsidR="00EA2359" w:rsidRDefault="00EA2359" w:rsidP="00DC459D">
            <w:pPr>
              <w:pStyle w:val="Text"/>
              <w:rPr>
                <w:b/>
                <w:bCs/>
              </w:rPr>
            </w:pPr>
          </w:p>
          <w:p w14:paraId="30AC7BD6" w14:textId="77777777" w:rsidR="00EA2359" w:rsidRDefault="00EA2359" w:rsidP="00DC459D">
            <w:pPr>
              <w:pStyle w:val="Text"/>
              <w:rPr>
                <w:b/>
                <w:bCs/>
              </w:rPr>
            </w:pPr>
          </w:p>
          <w:p w14:paraId="345BAD1A" w14:textId="72D00068" w:rsidR="0031055C" w:rsidRPr="00F41AE4" w:rsidRDefault="00DC459D" w:rsidP="00DC459D">
            <w:pPr>
              <w:pStyle w:val="Text"/>
              <w:rPr>
                <w:b/>
                <w:bCs/>
              </w:rPr>
            </w:pPr>
            <w:r w:rsidRPr="00F41AE4">
              <w:rPr>
                <w:b/>
                <w:bCs/>
              </w:rPr>
              <w:t xml:space="preserve">STEPS TAKEN TO </w:t>
            </w:r>
            <w:r w:rsidR="00141985" w:rsidRPr="00F41AE4">
              <w:rPr>
                <w:b/>
                <w:bCs/>
              </w:rPr>
              <w:t>ANALYZE AND PERFORM DATA CLEANUP</w:t>
            </w:r>
            <w:r w:rsidRPr="00F41AE4">
              <w:rPr>
                <w:b/>
                <w:bCs/>
              </w:rPr>
              <w:t>:</w:t>
            </w:r>
          </w:p>
          <w:p w14:paraId="31BFE8EA" w14:textId="2BE6C99D" w:rsidR="00DC459D" w:rsidRDefault="00DC459D" w:rsidP="00DC459D">
            <w:pPr>
              <w:pStyle w:val="Text"/>
              <w:numPr>
                <w:ilvl w:val="0"/>
                <w:numId w:val="5"/>
              </w:numPr>
            </w:pPr>
            <w:r>
              <w:t xml:space="preserve">Imported required libraries </w:t>
            </w:r>
            <w:r w:rsidR="00141985">
              <w:t>–</w:t>
            </w:r>
            <w:r>
              <w:t xml:space="preserve"> </w:t>
            </w:r>
            <w:r w:rsidR="00141985">
              <w:t xml:space="preserve">pandas, </w:t>
            </w:r>
            <w:proofErr w:type="spellStart"/>
            <w:r w:rsidR="00141985">
              <w:t>numpy</w:t>
            </w:r>
            <w:proofErr w:type="spellEnd"/>
            <w:r w:rsidR="00141985">
              <w:t xml:space="preserve">, matplotlib, </w:t>
            </w:r>
            <w:proofErr w:type="spellStart"/>
            <w:r w:rsidR="00141985">
              <w:t>pandas_profiling</w:t>
            </w:r>
            <w:proofErr w:type="spellEnd"/>
            <w:r w:rsidR="00141985">
              <w:t xml:space="preserve"> etc. </w:t>
            </w:r>
          </w:p>
          <w:p w14:paraId="531F9C5A" w14:textId="5276C712" w:rsidR="00DC459D" w:rsidRDefault="00DC459D" w:rsidP="00DC459D">
            <w:pPr>
              <w:pStyle w:val="Text"/>
              <w:numPr>
                <w:ilvl w:val="0"/>
                <w:numId w:val="5"/>
              </w:numPr>
            </w:pPr>
            <w:r>
              <w:t>Imported the data from SQL</w:t>
            </w:r>
          </w:p>
          <w:p w14:paraId="3938C8A9" w14:textId="77777777" w:rsidR="00DC459D" w:rsidRDefault="00DC459D" w:rsidP="00DC459D">
            <w:pPr>
              <w:pStyle w:val="Text"/>
              <w:numPr>
                <w:ilvl w:val="0"/>
                <w:numId w:val="5"/>
              </w:numPr>
            </w:pPr>
            <w:r>
              <w:t>Initial analysis showed (</w:t>
            </w:r>
            <w:proofErr w:type="spellStart"/>
            <w:proofErr w:type="gramStart"/>
            <w:r>
              <w:t>data.head</w:t>
            </w:r>
            <w:proofErr w:type="spellEnd"/>
            <w:proofErr w:type="gramEnd"/>
            <w:r>
              <w:t xml:space="preserve">()) that the data need clean up </w:t>
            </w:r>
          </w:p>
          <w:p w14:paraId="1FFC3983" w14:textId="4FBD42E4" w:rsidR="00141985" w:rsidRDefault="00141985" w:rsidP="00DC459D">
            <w:pPr>
              <w:pStyle w:val="Text"/>
              <w:numPr>
                <w:ilvl w:val="0"/>
                <w:numId w:val="5"/>
              </w:numPr>
            </w:pPr>
            <w:r>
              <w:t>Removed Header (invalid row) and the second row was the actual header.</w:t>
            </w:r>
          </w:p>
          <w:p w14:paraId="356FC306" w14:textId="3D6C2706" w:rsidR="00141985" w:rsidRDefault="00141985" w:rsidP="00DC459D">
            <w:pPr>
              <w:pStyle w:val="Text"/>
              <w:numPr>
                <w:ilvl w:val="0"/>
                <w:numId w:val="5"/>
              </w:numPr>
            </w:pPr>
            <w:r>
              <w:t>Found 202 rows of duplicate – removed duplicates</w:t>
            </w:r>
          </w:p>
          <w:p w14:paraId="7921D702" w14:textId="1DD76076" w:rsidR="00141985" w:rsidRDefault="00141985" w:rsidP="00DC459D">
            <w:pPr>
              <w:pStyle w:val="Text"/>
              <w:numPr>
                <w:ilvl w:val="0"/>
                <w:numId w:val="5"/>
              </w:numPr>
            </w:pPr>
            <w:r>
              <w:t>Dropped ID column since that will cause unnecessary interference in visualization and when pivoting/grouping.</w:t>
            </w:r>
          </w:p>
          <w:p w14:paraId="5B1D1D6A" w14:textId="0A42BD7D" w:rsidR="00DC459D" w:rsidRPr="003A798E" w:rsidRDefault="00141985" w:rsidP="00DC459D">
            <w:pPr>
              <w:pStyle w:val="Text"/>
              <w:numPr>
                <w:ilvl w:val="0"/>
                <w:numId w:val="5"/>
              </w:numPr>
            </w:pPr>
            <w:r>
              <w:t xml:space="preserve"> With data.info found the data was not all integer, some where object. Decided to use </w:t>
            </w:r>
            <w:r w:rsidRPr="00141985">
              <w:rPr>
                <w:b/>
                <w:bCs/>
              </w:rPr>
              <w:t>label encoder</w:t>
            </w:r>
            <w:r>
              <w:t xml:space="preserve"> to make all column values integer. </w:t>
            </w:r>
          </w:p>
        </w:tc>
        <w:tc>
          <w:tcPr>
            <w:tcW w:w="425" w:type="dxa"/>
            <w:shd w:val="clear" w:color="auto" w:fill="ECFBFB" w:themeFill="accent4"/>
          </w:tcPr>
          <w:p w14:paraId="06FE5D7A" w14:textId="77777777" w:rsidR="0031055C" w:rsidRPr="003A798E" w:rsidRDefault="0031055C" w:rsidP="00D6375E"/>
        </w:tc>
      </w:tr>
      <w:tr w:rsidR="0031055C" w:rsidRPr="003A798E" w14:paraId="3B69D5F2" w14:textId="77777777" w:rsidTr="00A24793">
        <w:trPr>
          <w:trHeight w:val="3459"/>
        </w:trPr>
        <w:tc>
          <w:tcPr>
            <w:tcW w:w="426" w:type="dxa"/>
            <w:shd w:val="clear" w:color="auto" w:fill="ECFBFB" w:themeFill="accent4"/>
          </w:tcPr>
          <w:p w14:paraId="3BA3E58C" w14:textId="77777777" w:rsidR="0031055C" w:rsidRPr="003A798E" w:rsidRDefault="0031055C" w:rsidP="00D6375E"/>
        </w:tc>
        <w:tc>
          <w:tcPr>
            <w:tcW w:w="9922" w:type="dxa"/>
            <w:gridSpan w:val="2"/>
            <w:tcBorders>
              <w:top w:val="single" w:sz="18" w:space="0" w:color="00C1C7" w:themeColor="accent2"/>
            </w:tcBorders>
            <w:shd w:val="clear" w:color="auto" w:fill="ECFBFB" w:themeFill="accent4"/>
            <w:vAlign w:val="center"/>
          </w:tcPr>
          <w:p w14:paraId="29C0A02D" w14:textId="65D14C50" w:rsidR="0031055C" w:rsidRPr="002F0A5C" w:rsidRDefault="00DA0EEF" w:rsidP="002F0A5C">
            <w:pPr>
              <w:pStyle w:val="Heading3"/>
              <w:rPr>
                <w:iCs/>
                <w:color w:val="00C1C7" w:themeColor="accent2"/>
              </w:rPr>
            </w:pPr>
            <w:r>
              <w:rPr>
                <w:rStyle w:val="Emphasis"/>
              </w:rPr>
              <w:t xml:space="preserve">DATA EXPLORATION TO IDENTIFY SIGNIFICANT ATTRIBUTES TO DEFAULT RATE </w:t>
            </w:r>
          </w:p>
          <w:p w14:paraId="29FB3804" w14:textId="253FABC0" w:rsidR="0031055C" w:rsidRPr="002F0A5C" w:rsidRDefault="002F0A5C" w:rsidP="00A24793">
            <w:pPr>
              <w:pStyle w:val="Text"/>
              <w:rPr>
                <w:b/>
                <w:bCs/>
              </w:rPr>
            </w:pPr>
            <w:r w:rsidRPr="002F0A5C">
              <w:rPr>
                <w:b/>
                <w:bCs/>
              </w:rPr>
              <w:t>METHODS USED:</w:t>
            </w:r>
          </w:p>
          <w:p w14:paraId="425145F7" w14:textId="77777777" w:rsidR="002F0A5C" w:rsidRDefault="002F0A5C" w:rsidP="002F0A5C">
            <w:pPr>
              <w:pStyle w:val="Text"/>
              <w:numPr>
                <w:ilvl w:val="0"/>
                <w:numId w:val="6"/>
              </w:numPr>
            </w:pPr>
            <w:r>
              <w:t xml:space="preserve">PANDAS PROFILING </w:t>
            </w:r>
          </w:p>
          <w:p w14:paraId="6B37582A" w14:textId="0375D7A6" w:rsidR="002F0A5C" w:rsidRDefault="002F0A5C" w:rsidP="002F0A5C">
            <w:pPr>
              <w:pStyle w:val="Text"/>
              <w:numPr>
                <w:ilvl w:val="0"/>
                <w:numId w:val="6"/>
              </w:numPr>
            </w:pPr>
            <w:r>
              <w:t xml:space="preserve">SEABORN CHARTS – PAIRPLOT, CATPLOT, FACET GRID ETC </w:t>
            </w:r>
          </w:p>
          <w:p w14:paraId="371609D2" w14:textId="77777777" w:rsidR="002F0A5C" w:rsidRDefault="002F0A5C" w:rsidP="002F0A5C">
            <w:pPr>
              <w:pStyle w:val="Text"/>
              <w:numPr>
                <w:ilvl w:val="0"/>
                <w:numId w:val="6"/>
              </w:numPr>
            </w:pPr>
            <w:r>
              <w:t xml:space="preserve">BOX PLOTS </w:t>
            </w:r>
          </w:p>
          <w:p w14:paraId="1A9BDDC9" w14:textId="77777777" w:rsidR="002F0A5C" w:rsidRDefault="002F0A5C" w:rsidP="002F0A5C">
            <w:pPr>
              <w:pStyle w:val="Text"/>
              <w:numPr>
                <w:ilvl w:val="0"/>
                <w:numId w:val="6"/>
              </w:numPr>
            </w:pPr>
            <w:r>
              <w:t xml:space="preserve">HISTOGRAM </w:t>
            </w:r>
          </w:p>
          <w:p w14:paraId="1FB46CBE" w14:textId="77777777" w:rsidR="002F0A5C" w:rsidRDefault="002F0A5C" w:rsidP="002F0A5C">
            <w:pPr>
              <w:pStyle w:val="Text"/>
              <w:numPr>
                <w:ilvl w:val="0"/>
                <w:numId w:val="6"/>
              </w:numPr>
            </w:pPr>
            <w:r>
              <w:t>GROUPING</w:t>
            </w:r>
          </w:p>
          <w:p w14:paraId="26C48221" w14:textId="77777777" w:rsidR="002F0A5C" w:rsidRDefault="002F0A5C" w:rsidP="002F0A5C">
            <w:pPr>
              <w:pStyle w:val="Text"/>
              <w:numPr>
                <w:ilvl w:val="0"/>
                <w:numId w:val="6"/>
              </w:numPr>
            </w:pPr>
            <w:r>
              <w:t xml:space="preserve">FILTER </w:t>
            </w:r>
          </w:p>
          <w:p w14:paraId="2367F290" w14:textId="77777777" w:rsidR="002F0A5C" w:rsidRDefault="002F0A5C" w:rsidP="002F0A5C">
            <w:pPr>
              <w:pStyle w:val="Text"/>
              <w:numPr>
                <w:ilvl w:val="0"/>
                <w:numId w:val="6"/>
              </w:numPr>
            </w:pPr>
            <w:r>
              <w:t xml:space="preserve">PIVOT </w:t>
            </w:r>
          </w:p>
          <w:p w14:paraId="60582470" w14:textId="77777777" w:rsidR="002F0A5C" w:rsidRDefault="002F0A5C" w:rsidP="002F0A5C">
            <w:pPr>
              <w:pStyle w:val="Text"/>
              <w:numPr>
                <w:ilvl w:val="0"/>
                <w:numId w:val="6"/>
              </w:numPr>
            </w:pPr>
            <w:r>
              <w:t>DISCRETIZATION</w:t>
            </w:r>
          </w:p>
          <w:p w14:paraId="5DCDAC46" w14:textId="6C61005F" w:rsidR="001D003A" w:rsidRPr="003A798E" w:rsidRDefault="001D003A" w:rsidP="001D003A">
            <w:pPr>
              <w:pStyle w:val="Text"/>
              <w:ind w:left="720"/>
            </w:pPr>
          </w:p>
        </w:tc>
        <w:tc>
          <w:tcPr>
            <w:tcW w:w="425" w:type="dxa"/>
            <w:shd w:val="clear" w:color="auto" w:fill="ECFBFB" w:themeFill="accent4"/>
          </w:tcPr>
          <w:p w14:paraId="3656CFAC" w14:textId="77777777" w:rsidR="0031055C" w:rsidRPr="003A798E" w:rsidRDefault="0031055C" w:rsidP="00D6375E"/>
        </w:tc>
      </w:tr>
    </w:tbl>
    <w:p w14:paraId="6641844C" w14:textId="5E833764" w:rsidR="00A24793" w:rsidRDefault="00A24793"/>
    <w:p w14:paraId="6AF0ECBD" w14:textId="37B700B4" w:rsidR="00141985" w:rsidRDefault="00141985"/>
    <w:p w14:paraId="02A2BE8E" w14:textId="77777777" w:rsidR="00141985" w:rsidRPr="003A798E" w:rsidRDefault="00141985"/>
    <w:p w14:paraId="0209D3A7" w14:textId="44D86119" w:rsidR="00A81248" w:rsidRDefault="00C66528" w:rsidP="00CF360E">
      <w:pPr>
        <w:pStyle w:val="Heading3"/>
      </w:pPr>
      <w:r w:rsidRPr="003A798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36E555A" wp14:editId="4ACD2F5E">
                <wp:simplePos x="0" y="0"/>
                <wp:positionH relativeFrom="column">
                  <wp:posOffset>-433705</wp:posOffset>
                </wp:positionH>
                <wp:positionV relativeFrom="paragraph">
                  <wp:posOffset>-8985744</wp:posOffset>
                </wp:positionV>
                <wp:extent cx="7771130" cy="9039860"/>
                <wp:effectExtent l="0" t="0" r="1270" b="8890"/>
                <wp:wrapNone/>
                <wp:docPr id="23" name="Shap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1130" cy="903986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14678"/>
                              </a:moveTo>
                              <a:lnTo>
                                <a:pt x="0" y="21600"/>
                              </a:lnTo>
                              <a:lnTo>
                                <a:pt x="21600" y="3032"/>
                              </a:lnTo>
                              <a:lnTo>
                                <a:pt x="21600" y="0"/>
                              </a:lnTo>
                              <a:lnTo>
                                <a:pt x="170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</wp:anchor>
            </w:drawing>
          </mc:Choice>
          <mc:Fallback>
            <w:pict>
              <v:shape w14:anchorId="629A86C1" id="Shape" o:spid="_x0000_s1026" alt="&quot;&quot;" style="position:absolute;margin-left:-34.15pt;margin-top:-707.55pt;width:611.9pt;height:711.8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" path="m,14678r,6922l21600,3032,21600,,17075,,,14678xe" fillcolor="#123869 [3204]" stroked="f" strokeweight="1pt">
                <v:stroke miterlimit="4" joinstyle="miter"/>
                <v:path arrowok="t" o:extrusionok="f" o:connecttype="custom" o:connectlocs="3885565,4519930;3885565,4519930;3885565,4519930;3885565,4519930" o:connectangles="0,90,180,270"/>
              </v:shape>
            </w:pict>
          </mc:Fallback>
        </mc:AlternateContent>
      </w:r>
      <w:r w:rsidR="00DA0EEF">
        <w:t xml:space="preserve">Data.info after cleanup </w:t>
      </w:r>
    </w:p>
    <w:p w14:paraId="4A0A95C4" w14:textId="1539DA09" w:rsidR="00DA0EEF" w:rsidRDefault="00DA0EEF">
      <w:r w:rsidRPr="00DA0EEF">
        <w:drawing>
          <wp:inline distT="0" distB="0" distL="0" distR="0" wp14:anchorId="49519BFE" wp14:editId="6A1BF6AE">
            <wp:extent cx="6858000" cy="4037965"/>
            <wp:effectExtent l="0" t="0" r="0" b="63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4E41" w14:textId="0DBCFC4B" w:rsidR="0092522C" w:rsidRDefault="0092522C"/>
    <w:p w14:paraId="26277335" w14:textId="775E441D" w:rsidR="0092522C" w:rsidRDefault="0092522C" w:rsidP="0092522C">
      <w:pPr>
        <w:pStyle w:val="Heading3"/>
      </w:pPr>
      <w:r>
        <w:t>Attribute info after label encoding:</w:t>
      </w:r>
    </w:p>
    <w:p w14:paraId="76680D8F" w14:textId="1E213911" w:rsidR="0092522C" w:rsidRDefault="0092522C">
      <w:r w:rsidRPr="0092522C">
        <w:drawing>
          <wp:inline distT="0" distB="0" distL="0" distR="0" wp14:anchorId="7B9706B5" wp14:editId="7F1545CC">
            <wp:extent cx="6858000" cy="2364740"/>
            <wp:effectExtent l="0" t="0" r="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F2D7" w14:textId="180D7011" w:rsidR="00DA0EEF" w:rsidRDefault="00DA0EEF"/>
    <w:p w14:paraId="56910049" w14:textId="4BBBED5B" w:rsidR="00DA0EEF" w:rsidRPr="00CF360E" w:rsidRDefault="00DA0EEF" w:rsidP="00CF360E">
      <w:pPr>
        <w:pStyle w:val="Heading2"/>
      </w:pPr>
      <w:r w:rsidRPr="00CF360E">
        <w:t xml:space="preserve">PANDAS PROFILING: </w:t>
      </w:r>
    </w:p>
    <w:p w14:paraId="74F5BA1A" w14:textId="1F8CFEFA" w:rsidR="00E1716A" w:rsidRPr="00E1716A" w:rsidRDefault="00E1716A" w:rsidP="00E1716A">
      <w:r w:rsidRPr="00E1716A">
        <w:t xml:space="preserve">Generates profile reports from a </w:t>
      </w:r>
      <w:r w:rsidRPr="00E1716A">
        <w:t>panda Data Frame</w:t>
      </w:r>
      <w:r w:rsidRPr="00E1716A">
        <w:t>. The pandas </w:t>
      </w:r>
      <w:proofErr w:type="gramStart"/>
      <w:r w:rsidRPr="00E1716A">
        <w:rPr>
          <w:rFonts w:eastAsiaTheme="majorEastAsia"/>
        </w:rPr>
        <w:t>df.describe</w:t>
      </w:r>
      <w:proofErr w:type="gramEnd"/>
      <w:r w:rsidRPr="00E1716A">
        <w:rPr>
          <w:rFonts w:eastAsiaTheme="majorEastAsia"/>
        </w:rPr>
        <w:t>()</w:t>
      </w:r>
      <w:r w:rsidRPr="00E1716A">
        <w:t> function is great but a little basic for serious exploratory data analysis. </w:t>
      </w:r>
      <w:proofErr w:type="spellStart"/>
      <w:r w:rsidRPr="00E1716A">
        <w:rPr>
          <w:rFonts w:eastAsiaTheme="majorEastAsia"/>
        </w:rPr>
        <w:t>pandas_profiling</w:t>
      </w:r>
      <w:proofErr w:type="spellEnd"/>
      <w:r w:rsidRPr="00E1716A">
        <w:t xml:space="preserve"> extends the pandas </w:t>
      </w:r>
      <w:r w:rsidRPr="00E1716A">
        <w:t>Data Frame</w:t>
      </w:r>
      <w:r w:rsidRPr="00E1716A">
        <w:t xml:space="preserve"> with </w:t>
      </w:r>
      <w:r w:rsidR="007824D1" w:rsidRPr="00E1716A">
        <w:t xml:space="preserve">df. </w:t>
      </w:r>
      <w:proofErr w:type="spellStart"/>
      <w:r w:rsidR="007824D1" w:rsidRPr="00E1716A">
        <w:t>profile</w:t>
      </w:r>
      <w:r w:rsidRPr="00E1716A">
        <w:rPr>
          <w:rFonts w:eastAsiaTheme="majorEastAsia"/>
        </w:rPr>
        <w:t>_</w:t>
      </w:r>
      <w:r w:rsidR="007824D1" w:rsidRPr="00E1716A">
        <w:t>report</w:t>
      </w:r>
      <w:proofErr w:type="spellEnd"/>
      <w:r w:rsidR="007824D1" w:rsidRPr="00E1716A">
        <w:t xml:space="preserve"> (</w:t>
      </w:r>
      <w:r w:rsidRPr="00E1716A">
        <w:rPr>
          <w:rFonts w:eastAsiaTheme="majorEastAsia"/>
        </w:rPr>
        <w:t>)</w:t>
      </w:r>
      <w:r w:rsidRPr="00E1716A">
        <w:t> for quick data analysis.</w:t>
      </w:r>
    </w:p>
    <w:p w14:paraId="11F1770D" w14:textId="77777777" w:rsidR="00E1716A" w:rsidRPr="00E1716A" w:rsidRDefault="00E1716A" w:rsidP="00E1716A">
      <w:r w:rsidRPr="00E1716A">
        <w:lastRenderedPageBreak/>
        <w:t>For each column the following statistics - if relevant for the column type - are presented in an interactive HTML report:</w:t>
      </w:r>
    </w:p>
    <w:p w14:paraId="7770EE15" w14:textId="0E255F6D" w:rsidR="00E1716A" w:rsidRPr="00E1716A" w:rsidRDefault="00E1716A" w:rsidP="00E1716A">
      <w:pPr>
        <w:numPr>
          <w:ilvl w:val="0"/>
          <w:numId w:val="7"/>
        </w:numPr>
      </w:pPr>
      <w:r w:rsidRPr="00E1716A">
        <w:rPr>
          <w:rFonts w:eastAsiaTheme="majorEastAsia"/>
          <w:b/>
          <w:bCs/>
        </w:rPr>
        <w:t>Type inference</w:t>
      </w:r>
      <w:r w:rsidRPr="00E1716A">
        <w:t xml:space="preserve">: detect the types of columns in a </w:t>
      </w:r>
      <w:r w:rsidR="007343C3">
        <w:t>D</w:t>
      </w:r>
      <w:r w:rsidRPr="00E1716A">
        <w:t>ata</w:t>
      </w:r>
      <w:r w:rsidR="007343C3">
        <w:t xml:space="preserve"> </w:t>
      </w:r>
      <w:r w:rsidRPr="00E1716A">
        <w:t>frame.</w:t>
      </w:r>
    </w:p>
    <w:p w14:paraId="426A9CF5" w14:textId="77777777" w:rsidR="00E1716A" w:rsidRPr="00E1716A" w:rsidRDefault="00E1716A" w:rsidP="00E1716A">
      <w:pPr>
        <w:numPr>
          <w:ilvl w:val="0"/>
          <w:numId w:val="7"/>
        </w:numPr>
      </w:pPr>
      <w:r w:rsidRPr="00E1716A">
        <w:rPr>
          <w:rFonts w:eastAsiaTheme="majorEastAsia"/>
          <w:b/>
          <w:bCs/>
        </w:rPr>
        <w:t>Essentials</w:t>
      </w:r>
      <w:r w:rsidRPr="00E1716A">
        <w:t>: type, unique values, missing values</w:t>
      </w:r>
    </w:p>
    <w:p w14:paraId="0F142A44" w14:textId="77777777" w:rsidR="00E1716A" w:rsidRPr="00E1716A" w:rsidRDefault="00E1716A" w:rsidP="00E1716A">
      <w:pPr>
        <w:numPr>
          <w:ilvl w:val="0"/>
          <w:numId w:val="7"/>
        </w:numPr>
      </w:pPr>
      <w:r w:rsidRPr="00E1716A">
        <w:rPr>
          <w:rFonts w:eastAsiaTheme="majorEastAsia"/>
          <w:b/>
          <w:bCs/>
        </w:rPr>
        <w:t>Quantile statistics</w:t>
      </w:r>
      <w:r w:rsidRPr="00E1716A">
        <w:t> like minimum value, Q1, median, Q3, maximum, range, interquartile range</w:t>
      </w:r>
    </w:p>
    <w:p w14:paraId="13A61C37" w14:textId="77777777" w:rsidR="00E1716A" w:rsidRPr="00E1716A" w:rsidRDefault="00E1716A" w:rsidP="00E1716A">
      <w:pPr>
        <w:numPr>
          <w:ilvl w:val="0"/>
          <w:numId w:val="7"/>
        </w:numPr>
      </w:pPr>
      <w:r w:rsidRPr="00E1716A">
        <w:rPr>
          <w:rFonts w:eastAsiaTheme="majorEastAsia"/>
          <w:b/>
          <w:bCs/>
        </w:rPr>
        <w:t>Descriptive statistics</w:t>
      </w:r>
      <w:r w:rsidRPr="00E1716A">
        <w:t> like mean, mode, standard deviation, sum, median absolute deviation, coefficient of variation, kurtosis, skewness</w:t>
      </w:r>
    </w:p>
    <w:p w14:paraId="66953595" w14:textId="77777777" w:rsidR="00E1716A" w:rsidRPr="00E1716A" w:rsidRDefault="00E1716A" w:rsidP="00E1716A">
      <w:pPr>
        <w:numPr>
          <w:ilvl w:val="0"/>
          <w:numId w:val="7"/>
        </w:numPr>
      </w:pPr>
      <w:r w:rsidRPr="00E1716A">
        <w:rPr>
          <w:rFonts w:eastAsiaTheme="majorEastAsia"/>
          <w:b/>
          <w:bCs/>
        </w:rPr>
        <w:t>Most frequent values</w:t>
      </w:r>
    </w:p>
    <w:p w14:paraId="05357989" w14:textId="77777777" w:rsidR="00E1716A" w:rsidRPr="00E1716A" w:rsidRDefault="00E1716A" w:rsidP="00E1716A">
      <w:pPr>
        <w:numPr>
          <w:ilvl w:val="0"/>
          <w:numId w:val="7"/>
        </w:numPr>
      </w:pPr>
      <w:r w:rsidRPr="00E1716A">
        <w:rPr>
          <w:rFonts w:eastAsiaTheme="majorEastAsia"/>
          <w:b/>
          <w:bCs/>
        </w:rPr>
        <w:t>Histograms</w:t>
      </w:r>
    </w:p>
    <w:p w14:paraId="6F843F87" w14:textId="77777777" w:rsidR="00E1716A" w:rsidRPr="00E1716A" w:rsidRDefault="00E1716A" w:rsidP="00E1716A">
      <w:pPr>
        <w:numPr>
          <w:ilvl w:val="0"/>
          <w:numId w:val="7"/>
        </w:numPr>
      </w:pPr>
      <w:r w:rsidRPr="00E1716A">
        <w:rPr>
          <w:rFonts w:eastAsiaTheme="majorEastAsia"/>
          <w:b/>
          <w:bCs/>
        </w:rPr>
        <w:t>Correlations</w:t>
      </w:r>
      <w:r w:rsidRPr="00E1716A">
        <w:t> highlighting of highly correlated variables, Spearman, Pearson and Kendall matrices</w:t>
      </w:r>
    </w:p>
    <w:p w14:paraId="3F86182D" w14:textId="77777777" w:rsidR="00E1716A" w:rsidRPr="00E1716A" w:rsidRDefault="00E1716A" w:rsidP="00E1716A">
      <w:pPr>
        <w:numPr>
          <w:ilvl w:val="0"/>
          <w:numId w:val="7"/>
        </w:numPr>
      </w:pPr>
      <w:r w:rsidRPr="00E1716A">
        <w:rPr>
          <w:rFonts w:eastAsiaTheme="majorEastAsia"/>
          <w:b/>
          <w:bCs/>
        </w:rPr>
        <w:t>Missing values</w:t>
      </w:r>
      <w:r w:rsidRPr="00E1716A">
        <w:t> matrix, count, heatmap and dendrogram of missing values</w:t>
      </w:r>
    </w:p>
    <w:p w14:paraId="165A5330" w14:textId="77777777" w:rsidR="00E1716A" w:rsidRPr="00E1716A" w:rsidRDefault="00E1716A" w:rsidP="00E1716A">
      <w:pPr>
        <w:numPr>
          <w:ilvl w:val="0"/>
          <w:numId w:val="7"/>
        </w:numPr>
      </w:pPr>
      <w:r w:rsidRPr="00E1716A">
        <w:rPr>
          <w:rFonts w:eastAsiaTheme="majorEastAsia"/>
          <w:b/>
          <w:bCs/>
        </w:rPr>
        <w:t>Duplicate rows</w:t>
      </w:r>
      <w:r w:rsidRPr="00E1716A">
        <w:t> Lists the most occurring duplicate rows</w:t>
      </w:r>
    </w:p>
    <w:p w14:paraId="22360DF0" w14:textId="0661BB8C" w:rsidR="00E1716A" w:rsidRDefault="00E1716A" w:rsidP="00E1716A">
      <w:pPr>
        <w:numPr>
          <w:ilvl w:val="0"/>
          <w:numId w:val="7"/>
        </w:numPr>
      </w:pPr>
      <w:r w:rsidRPr="00E1716A">
        <w:rPr>
          <w:rFonts w:eastAsiaTheme="majorEastAsia"/>
          <w:b/>
          <w:bCs/>
        </w:rPr>
        <w:t xml:space="preserve">Text </w:t>
      </w:r>
      <w:r w:rsidR="007343C3" w:rsidRPr="00E1716A">
        <w:rPr>
          <w:b/>
          <w:bCs/>
        </w:rPr>
        <w:t>analyses</w:t>
      </w:r>
      <w:r w:rsidRPr="00E1716A">
        <w:t> learn about categories (Uppercase, Space), scripts (Latin, Cyrillic) and blocks (ASCII) of text data</w:t>
      </w:r>
    </w:p>
    <w:p w14:paraId="6E64AB92" w14:textId="2716E558" w:rsidR="007978CB" w:rsidRDefault="007978CB" w:rsidP="007978CB"/>
    <w:p w14:paraId="34692AA0" w14:textId="419504CE" w:rsidR="007978CB" w:rsidRDefault="007978CB" w:rsidP="007978CB"/>
    <w:p w14:paraId="0CE63405" w14:textId="1115FF0B" w:rsidR="007978CB" w:rsidRDefault="007978CB" w:rsidP="007E2AF2">
      <w:pPr>
        <w:pStyle w:val="Heading3"/>
      </w:pPr>
      <w:r>
        <w:t>Some important observations</w:t>
      </w:r>
      <w:r w:rsidR="007E2AF2">
        <w:t xml:space="preserve"> of credit one data</w:t>
      </w:r>
      <w:r>
        <w:t xml:space="preserve"> from pandas profiling:</w:t>
      </w:r>
    </w:p>
    <w:p w14:paraId="760F0D55" w14:textId="3A7F5E08" w:rsidR="007978CB" w:rsidRDefault="007978CB" w:rsidP="007978CB"/>
    <w:p w14:paraId="43471EF7" w14:textId="630E4FD7" w:rsidR="007978CB" w:rsidRDefault="007978CB" w:rsidP="007E2AF2">
      <w:pPr>
        <w:pStyle w:val="ListParagraph"/>
        <w:numPr>
          <w:ilvl w:val="0"/>
          <w:numId w:val="8"/>
        </w:numPr>
      </w:pPr>
      <w:r>
        <w:t xml:space="preserve">There are no missing values or duplicates </w:t>
      </w:r>
    </w:p>
    <w:p w14:paraId="1817A568" w14:textId="77777777" w:rsidR="0092522C" w:rsidRDefault="007978CB" w:rsidP="007E2AF2">
      <w:pPr>
        <w:pStyle w:val="ListParagraph"/>
        <w:numPr>
          <w:ilvl w:val="0"/>
          <w:numId w:val="8"/>
        </w:numPr>
      </w:pPr>
      <w:r>
        <w:t xml:space="preserve">Variables types are numerical, </w:t>
      </w:r>
      <w:r w:rsidR="0092522C">
        <w:t>Boolean</w:t>
      </w:r>
      <w:r>
        <w:t xml:space="preserve"> (Sex and default), and categorical (education and marriage).</w:t>
      </w:r>
    </w:p>
    <w:p w14:paraId="3719C8B1" w14:textId="45DE2C1E" w:rsidR="007978CB" w:rsidRDefault="0092522C" w:rsidP="007E2AF2">
      <w:pPr>
        <w:pStyle w:val="ListParagraph"/>
        <w:numPr>
          <w:ilvl w:val="0"/>
          <w:numId w:val="8"/>
        </w:numPr>
      </w:pPr>
      <w:r>
        <w:t>Limit balance – min is 10,000 and max is 1,000,000</w:t>
      </w:r>
      <w:r w:rsidR="007978CB">
        <w:t xml:space="preserve"> </w:t>
      </w:r>
    </w:p>
    <w:p w14:paraId="7423F656" w14:textId="77777777" w:rsidR="007E2AF2" w:rsidRDefault="0092522C" w:rsidP="007E2AF2">
      <w:pPr>
        <w:pStyle w:val="ListParagraph"/>
        <w:numPr>
          <w:ilvl w:val="0"/>
          <w:numId w:val="8"/>
        </w:numPr>
      </w:pPr>
      <w:r>
        <w:t>Past history gives some valid data with high percentage of zeros. Zeros means</w:t>
      </w:r>
      <w:r w:rsidR="007E2AF2">
        <w:t xml:space="preserve"> use of revolving credit. </w:t>
      </w:r>
    </w:p>
    <w:p w14:paraId="774F5735" w14:textId="05A68928" w:rsidR="0092522C" w:rsidRDefault="007E2AF2" w:rsidP="007E2AF2">
      <w:pPr>
        <w:pStyle w:val="ListParagraph"/>
        <w:numPr>
          <w:ilvl w:val="0"/>
          <w:numId w:val="8"/>
        </w:numPr>
      </w:pPr>
      <w:r>
        <w:t>Bill amount seems to have high correlations</w:t>
      </w:r>
      <w:r w:rsidR="0092522C">
        <w:t xml:space="preserve"> </w:t>
      </w:r>
    </w:p>
    <w:p w14:paraId="002794CD" w14:textId="77777777" w:rsidR="007978CB" w:rsidRPr="00E1716A" w:rsidRDefault="007978CB" w:rsidP="007978CB"/>
    <w:p w14:paraId="3012D4A6" w14:textId="65DF2DCC" w:rsidR="00E1716A" w:rsidRDefault="00E1716A" w:rsidP="00E1716A"/>
    <w:p w14:paraId="3DECCB05" w14:textId="77777777" w:rsidR="001D003A" w:rsidRPr="00E1716A" w:rsidRDefault="001D003A" w:rsidP="00E1716A"/>
    <w:p w14:paraId="038D9261" w14:textId="28436252" w:rsidR="00DA0EEF" w:rsidRDefault="008D18C1">
      <w:r w:rsidRPr="008D18C1">
        <w:drawing>
          <wp:inline distT="0" distB="0" distL="0" distR="0" wp14:anchorId="1369CC7A" wp14:editId="63FE27A2">
            <wp:extent cx="6858000" cy="2937510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AFEB" w14:textId="26AC92D4" w:rsidR="008D18C1" w:rsidRDefault="008D18C1"/>
    <w:p w14:paraId="45899B4B" w14:textId="0996582B" w:rsidR="008D18C1" w:rsidRDefault="007978CB">
      <w:r w:rsidRPr="007978CB">
        <w:lastRenderedPageBreak/>
        <w:drawing>
          <wp:inline distT="0" distB="0" distL="0" distR="0" wp14:anchorId="3A550A47" wp14:editId="2EEE5DEF">
            <wp:extent cx="6858000" cy="1886585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21E4" w14:textId="773E1179" w:rsidR="007978CB" w:rsidRDefault="007978CB"/>
    <w:p w14:paraId="23315382" w14:textId="3B73E48E" w:rsidR="007978CB" w:rsidRDefault="007978CB">
      <w:r w:rsidRPr="007978CB">
        <w:lastRenderedPageBreak/>
        <w:drawing>
          <wp:inline distT="0" distB="0" distL="0" distR="0" wp14:anchorId="42DE8D11" wp14:editId="6ED6A48F">
            <wp:extent cx="5982335" cy="8915400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F6EC" w14:textId="308D8295" w:rsidR="007978CB" w:rsidRDefault="007978CB">
      <w:r w:rsidRPr="007978CB">
        <w:lastRenderedPageBreak/>
        <w:drawing>
          <wp:inline distT="0" distB="0" distL="0" distR="0" wp14:anchorId="70E035CF" wp14:editId="647D28A7">
            <wp:extent cx="6010910" cy="89154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891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67E5" w14:textId="1E6420E0" w:rsidR="007978CB" w:rsidRDefault="007978CB"/>
    <w:p w14:paraId="024DF291" w14:textId="526A40FF" w:rsidR="007978CB" w:rsidRDefault="007978CB">
      <w:r w:rsidRPr="007978CB">
        <w:drawing>
          <wp:inline distT="0" distB="0" distL="0" distR="0" wp14:anchorId="19CC899D" wp14:editId="4C44CC62">
            <wp:extent cx="6858000" cy="4793615"/>
            <wp:effectExtent l="0" t="0" r="0" b="0"/>
            <wp:docPr id="11" name="Picture 11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4D07" w14:textId="600A6FCC" w:rsidR="005767EA" w:rsidRDefault="00225FFA" w:rsidP="00225FFA">
      <w:pPr>
        <w:pStyle w:val="Heading3"/>
      </w:pPr>
      <w:r>
        <w:t>Other Observations from EDA:</w:t>
      </w:r>
    </w:p>
    <w:p w14:paraId="0B6FE072" w14:textId="77777777" w:rsidR="00225FFA" w:rsidRPr="00225FFA" w:rsidRDefault="00225FFA" w:rsidP="00225FFA"/>
    <w:p w14:paraId="2CE546F5" w14:textId="3C4F051F" w:rsidR="00225FFA" w:rsidRDefault="00225FFA" w:rsidP="00225FFA">
      <w:pPr>
        <w:pStyle w:val="ListParagraph"/>
        <w:numPr>
          <w:ilvl w:val="1"/>
          <w:numId w:val="7"/>
        </w:numPr>
      </w:pPr>
      <w:r>
        <w:t>We have less data on default</w:t>
      </w:r>
    </w:p>
    <w:p w14:paraId="3E242696" w14:textId="1CE49C27" w:rsidR="00225FFA" w:rsidRPr="00225FFA" w:rsidRDefault="00225FFA" w:rsidP="00225FFA">
      <w:pPr>
        <w:ind w:left="2880"/>
      </w:pPr>
      <w:r w:rsidRPr="00225FFA">
        <w:rPr>
          <w:noProof/>
        </w:rPr>
        <w:drawing>
          <wp:inline distT="0" distB="0" distL="0" distR="0" wp14:anchorId="21867430" wp14:editId="48D385D8">
            <wp:extent cx="2973567" cy="2321560"/>
            <wp:effectExtent l="0" t="0" r="0" b="0"/>
            <wp:docPr id="13" name="Picture 13" descr="Chart,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647" cy="233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5B5E" w14:textId="77777777" w:rsidR="00225FFA" w:rsidRDefault="00225FFA" w:rsidP="00225FFA">
      <w:pPr>
        <w:pStyle w:val="ListParagraph"/>
        <w:ind w:left="1440"/>
      </w:pPr>
    </w:p>
    <w:p w14:paraId="263F4A86" w14:textId="1033553F" w:rsidR="00225FFA" w:rsidRDefault="00225FFA" w:rsidP="00225FFA">
      <w:pPr>
        <w:pStyle w:val="ListParagraph"/>
        <w:numPr>
          <w:ilvl w:val="1"/>
          <w:numId w:val="7"/>
        </w:numPr>
      </w:pPr>
      <w:r>
        <w:t xml:space="preserve">Found some anomalies in </w:t>
      </w:r>
      <w:proofErr w:type="spellStart"/>
      <w:r>
        <w:t>Limit_Bal</w:t>
      </w:r>
      <w:proofErr w:type="spellEnd"/>
      <w:r>
        <w:t xml:space="preserve"> using box plot after $600K </w:t>
      </w:r>
    </w:p>
    <w:p w14:paraId="7383CA69" w14:textId="376B1F21" w:rsidR="00225FFA" w:rsidRPr="00225FFA" w:rsidRDefault="00225FFA" w:rsidP="00225FFA">
      <w:pPr>
        <w:pStyle w:val="ListParagraph"/>
        <w:ind w:left="3600"/>
      </w:pPr>
      <w:r w:rsidRPr="00225FFA">
        <w:rPr>
          <w:noProof/>
        </w:rPr>
        <w:lastRenderedPageBreak/>
        <w:drawing>
          <wp:inline distT="0" distB="0" distL="0" distR="0" wp14:anchorId="3AA8A9B8" wp14:editId="572151D9">
            <wp:extent cx="2361565" cy="1645920"/>
            <wp:effectExtent l="0" t="0" r="635" b="0"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B702" w14:textId="77777777" w:rsidR="00225FFA" w:rsidRDefault="00225FFA" w:rsidP="00225FFA">
      <w:pPr>
        <w:pStyle w:val="ListParagraph"/>
        <w:ind w:left="1440"/>
      </w:pPr>
    </w:p>
    <w:p w14:paraId="0EC06E54" w14:textId="04A332C2" w:rsidR="00225FFA" w:rsidRPr="002B5595" w:rsidRDefault="00225FFA" w:rsidP="00225FFA">
      <w:pPr>
        <w:pStyle w:val="ListParagraph"/>
        <w:numPr>
          <w:ilvl w:val="1"/>
          <w:numId w:val="7"/>
        </w:numPr>
        <w:rPr>
          <w:highlight w:val="yellow"/>
        </w:rPr>
      </w:pPr>
      <w:r w:rsidRPr="002B5595">
        <w:rPr>
          <w:highlight w:val="yellow"/>
        </w:rPr>
        <w:t xml:space="preserve">Bill amount has negative value. </w:t>
      </w:r>
    </w:p>
    <w:p w14:paraId="105FBB09" w14:textId="34C73BAC" w:rsidR="00225FFA" w:rsidRPr="00225FFA" w:rsidRDefault="00225FFA" w:rsidP="00225FFA">
      <w:pPr>
        <w:pStyle w:val="ListParagraph"/>
        <w:ind w:left="2160"/>
      </w:pPr>
      <w:r w:rsidRPr="00225FFA">
        <w:rPr>
          <w:noProof/>
        </w:rPr>
        <w:drawing>
          <wp:inline distT="0" distB="0" distL="0" distR="0" wp14:anchorId="6750587E" wp14:editId="4BDD051B">
            <wp:extent cx="3848431" cy="2599213"/>
            <wp:effectExtent l="0" t="0" r="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30" cy="260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EE637" w14:textId="75BD7B60" w:rsidR="00225FFA" w:rsidRPr="002B5595" w:rsidRDefault="00225FFA" w:rsidP="00225FFA">
      <w:pPr>
        <w:pStyle w:val="ListParagraph"/>
        <w:numPr>
          <w:ilvl w:val="1"/>
          <w:numId w:val="7"/>
        </w:numPr>
        <w:rPr>
          <w:highlight w:val="yellow"/>
        </w:rPr>
      </w:pPr>
      <w:proofErr w:type="spellStart"/>
      <w:r w:rsidRPr="002B5595">
        <w:rPr>
          <w:highlight w:val="yellow"/>
        </w:rPr>
        <w:t>Pay_X</w:t>
      </w:r>
      <w:proofErr w:type="spellEnd"/>
      <w:r w:rsidRPr="002B5595">
        <w:rPr>
          <w:highlight w:val="yellow"/>
        </w:rPr>
        <w:t xml:space="preserve"> seems to be important with values greater than 0 which can help predict default. </w:t>
      </w:r>
    </w:p>
    <w:p w14:paraId="114CA3EA" w14:textId="627F050C" w:rsidR="00225FFA" w:rsidRPr="00225FFA" w:rsidRDefault="00225FFA" w:rsidP="00225FFA">
      <w:pPr>
        <w:pStyle w:val="ListParagraph"/>
        <w:ind w:left="2160"/>
      </w:pPr>
      <w:r w:rsidRPr="00225FFA">
        <w:rPr>
          <w:noProof/>
        </w:rPr>
        <w:drawing>
          <wp:inline distT="0" distB="0" distL="0" distR="0" wp14:anchorId="4CAC83E4" wp14:editId="44350903">
            <wp:extent cx="4190365" cy="2826852"/>
            <wp:effectExtent l="0" t="0" r="0" b="0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906" cy="28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0DB8" w14:textId="77777777" w:rsidR="00225FFA" w:rsidRDefault="00225FFA" w:rsidP="00225FFA">
      <w:pPr>
        <w:pStyle w:val="ListParagraph"/>
        <w:ind w:left="1440"/>
      </w:pPr>
    </w:p>
    <w:p w14:paraId="2045B190" w14:textId="6CC22B53" w:rsidR="00225FFA" w:rsidRDefault="00225FFA" w:rsidP="00225FFA">
      <w:pPr>
        <w:pStyle w:val="ListParagraph"/>
        <w:numPr>
          <w:ilvl w:val="1"/>
          <w:numId w:val="7"/>
        </w:numPr>
      </w:pPr>
      <w:r>
        <w:t xml:space="preserve">Facet Grid - </w:t>
      </w:r>
      <w:r>
        <w:t xml:space="preserve">which is one of the most interesting functions in the Seaborn library! </w:t>
      </w:r>
    </w:p>
    <w:p w14:paraId="271672B0" w14:textId="529379F8" w:rsidR="00225FFA" w:rsidRDefault="00225FFA" w:rsidP="00225FFA">
      <w:pPr>
        <w:pStyle w:val="ListParagraph"/>
        <w:ind w:left="1440"/>
      </w:pPr>
      <w:r>
        <w:t>It allows you to visualize data sets with lots of columns especially categorical columns</w:t>
      </w:r>
    </w:p>
    <w:p w14:paraId="7EBAF602" w14:textId="657C9F8A" w:rsidR="00225FFA" w:rsidRDefault="00225FFA" w:rsidP="00225FFA">
      <w:pPr>
        <w:pStyle w:val="ListParagraph"/>
        <w:ind w:left="1440"/>
      </w:pPr>
    </w:p>
    <w:p w14:paraId="790151DD" w14:textId="5C73CCDC" w:rsidR="00225FFA" w:rsidRDefault="00225FFA" w:rsidP="00225FFA">
      <w:pPr>
        <w:pStyle w:val="ListParagraph"/>
        <w:numPr>
          <w:ilvl w:val="0"/>
          <w:numId w:val="9"/>
        </w:numPr>
      </w:pPr>
      <w:r w:rsidRPr="00225FFA">
        <w:t>Which sex defaults more?</w:t>
      </w:r>
    </w:p>
    <w:p w14:paraId="6186ECB6" w14:textId="151CD593" w:rsidR="00225FFA" w:rsidRDefault="00225FFA" w:rsidP="00225FFA">
      <w:pPr>
        <w:pStyle w:val="ListParagraph"/>
        <w:ind w:left="2160"/>
      </w:pPr>
      <w:r w:rsidRPr="00225FFA">
        <w:rPr>
          <w:highlight w:val="yellow"/>
        </w:rPr>
        <w:t>Not defaulted are more by females than males</w:t>
      </w:r>
    </w:p>
    <w:p w14:paraId="1CFCD930" w14:textId="43FA3061" w:rsidR="00225FFA" w:rsidRPr="00225FFA" w:rsidRDefault="00225FFA" w:rsidP="00225FFA">
      <w:r w:rsidRPr="00225FFA">
        <w:rPr>
          <w:noProof/>
        </w:rPr>
        <w:lastRenderedPageBreak/>
        <w:drawing>
          <wp:inline distT="0" distB="0" distL="0" distR="0" wp14:anchorId="2C8FA014" wp14:editId="698C9DED">
            <wp:extent cx="7488690" cy="1542553"/>
            <wp:effectExtent l="0" t="0" r="0" b="0"/>
            <wp:docPr id="17" name="Picture 1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999" cy="155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02E4C" w14:textId="46EA419C" w:rsidR="00225FFA" w:rsidRDefault="00225FFA" w:rsidP="00225FFA">
      <w:pPr>
        <w:pStyle w:val="ListParagraph"/>
        <w:ind w:left="1440"/>
      </w:pPr>
    </w:p>
    <w:p w14:paraId="7424F03D" w14:textId="5F371881" w:rsidR="00225FFA" w:rsidRDefault="00225FFA" w:rsidP="00225FFA">
      <w:pPr>
        <w:pStyle w:val="ListParagraph"/>
        <w:numPr>
          <w:ilvl w:val="0"/>
          <w:numId w:val="9"/>
        </w:numPr>
      </w:pPr>
      <w:proofErr w:type="spellStart"/>
      <w:r>
        <w:t>Limit_Bal</w:t>
      </w:r>
      <w:proofErr w:type="spellEnd"/>
      <w:r>
        <w:t xml:space="preserve"> </w:t>
      </w:r>
    </w:p>
    <w:p w14:paraId="23E3D544" w14:textId="4844029C" w:rsidR="00225FFA" w:rsidRPr="00225FFA" w:rsidRDefault="00225FFA" w:rsidP="00225FFA">
      <w:pPr>
        <w:ind w:left="2160"/>
        <w:rPr>
          <w:highlight w:val="yellow"/>
        </w:rPr>
      </w:pPr>
      <w:r w:rsidRPr="00225FFA">
        <w:rPr>
          <w:highlight w:val="yellow"/>
        </w:rPr>
        <w:t>Anything over 750K to 1M is not defaulted.</w:t>
      </w:r>
    </w:p>
    <w:p w14:paraId="0267581C" w14:textId="5B752706" w:rsidR="00225FFA" w:rsidRDefault="00225FFA" w:rsidP="00225FFA">
      <w:pPr>
        <w:ind w:left="2160"/>
      </w:pPr>
      <w:r w:rsidRPr="00225FFA">
        <w:rPr>
          <w:highlight w:val="yellow"/>
        </w:rPr>
        <w:t xml:space="preserve">All default </w:t>
      </w:r>
      <w:r w:rsidR="00C12A4D" w:rsidRPr="00225FFA">
        <w:rPr>
          <w:highlight w:val="yellow"/>
        </w:rPr>
        <w:t>is</w:t>
      </w:r>
      <w:r w:rsidRPr="00225FFA">
        <w:rPr>
          <w:highlight w:val="yellow"/>
        </w:rPr>
        <w:t xml:space="preserve"> in the lower limit balance which is less than 250K</w:t>
      </w:r>
    </w:p>
    <w:p w14:paraId="2829AA0E" w14:textId="23B93FD6" w:rsidR="00225FFA" w:rsidRPr="00225FFA" w:rsidRDefault="00225FFA" w:rsidP="00225FFA">
      <w:r w:rsidRPr="00225FFA">
        <w:rPr>
          <w:noProof/>
        </w:rPr>
        <w:drawing>
          <wp:inline distT="0" distB="0" distL="0" distR="0" wp14:anchorId="6E96BEFC" wp14:editId="06D580AF">
            <wp:extent cx="6858000" cy="1375576"/>
            <wp:effectExtent l="0" t="0" r="0" b="0"/>
            <wp:docPr id="18" name="Picture 1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599" cy="139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24089" w14:textId="54B29DAA" w:rsidR="00225FFA" w:rsidRDefault="002B5595" w:rsidP="004D3DCB">
      <w:pPr>
        <w:pStyle w:val="ListParagraph"/>
        <w:numPr>
          <w:ilvl w:val="0"/>
          <w:numId w:val="9"/>
        </w:numPr>
      </w:pPr>
      <w:r>
        <w:t xml:space="preserve">PAY_X </w:t>
      </w:r>
    </w:p>
    <w:p w14:paraId="63576762" w14:textId="724376F2" w:rsidR="002B5595" w:rsidRPr="004D3DCB" w:rsidRDefault="002B5595" w:rsidP="004D3DCB">
      <w:pPr>
        <w:pStyle w:val="ListParagraph"/>
        <w:ind w:left="2160"/>
        <w:rPr>
          <w:highlight w:val="yellow"/>
        </w:rPr>
      </w:pPr>
      <w:r w:rsidRPr="004D3DCB">
        <w:rPr>
          <w:highlight w:val="yellow"/>
        </w:rPr>
        <w:t xml:space="preserve">Not default </w:t>
      </w:r>
      <w:r w:rsidR="00C12A4D" w:rsidRPr="004D3DCB">
        <w:rPr>
          <w:highlight w:val="yellow"/>
        </w:rPr>
        <w:t>is</w:t>
      </w:r>
      <w:r w:rsidRPr="004D3DCB">
        <w:rPr>
          <w:highlight w:val="yellow"/>
        </w:rPr>
        <w:t xml:space="preserve"> seen more when the </w:t>
      </w:r>
      <w:proofErr w:type="spellStart"/>
      <w:r w:rsidRPr="004D3DCB">
        <w:rPr>
          <w:highlight w:val="yellow"/>
        </w:rPr>
        <w:t>Pay_X</w:t>
      </w:r>
      <w:proofErr w:type="spellEnd"/>
      <w:r w:rsidRPr="004D3DCB">
        <w:rPr>
          <w:highlight w:val="yellow"/>
        </w:rPr>
        <w:t xml:space="preserve"> is greater than 0 meaning who missed payments.</w:t>
      </w:r>
    </w:p>
    <w:p w14:paraId="53019BBE" w14:textId="56CE39BE" w:rsidR="002B5595" w:rsidRDefault="004D3DCB" w:rsidP="004D3DCB">
      <w:pPr>
        <w:pStyle w:val="ListParagraph"/>
        <w:ind w:left="2160"/>
      </w:pPr>
      <w:r w:rsidRPr="004D3DCB">
        <w:rPr>
          <w:highlight w:val="yellow"/>
        </w:rPr>
        <w:t>Month over month it has slowly increased if you see from April to September</w:t>
      </w:r>
    </w:p>
    <w:p w14:paraId="28B694EA" w14:textId="0B97AC1D" w:rsidR="002B5595" w:rsidRPr="002B5595" w:rsidRDefault="002B5595" w:rsidP="002B5595">
      <w:r w:rsidRPr="002B5595">
        <w:rPr>
          <w:noProof/>
        </w:rPr>
        <w:drawing>
          <wp:inline distT="0" distB="0" distL="0" distR="0" wp14:anchorId="61703538" wp14:editId="653A6092">
            <wp:extent cx="6858000" cy="2377440"/>
            <wp:effectExtent l="0" t="0" r="0" b="0"/>
            <wp:docPr id="19" name="Picture 19" descr="A picture containing text, indoor, window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indoor, window,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C415" w14:textId="11F1737B" w:rsidR="002B5595" w:rsidRDefault="006965CB" w:rsidP="006965CB">
      <w:pPr>
        <w:pStyle w:val="ListParagraph"/>
        <w:numPr>
          <w:ilvl w:val="0"/>
          <w:numId w:val="9"/>
        </w:numPr>
      </w:pPr>
      <w:r>
        <w:t xml:space="preserve">AGE </w:t>
      </w:r>
    </w:p>
    <w:p w14:paraId="76E7E0FE" w14:textId="254CF85D" w:rsidR="006965CB" w:rsidRDefault="006965CB" w:rsidP="00225FFA">
      <w:pPr>
        <w:pStyle w:val="ListParagraph"/>
        <w:ind w:left="1440"/>
      </w:pPr>
      <w:r>
        <w:t xml:space="preserve">            </w:t>
      </w:r>
      <w:r w:rsidRPr="006965CB">
        <w:rPr>
          <w:highlight w:val="yellow"/>
        </w:rPr>
        <w:t>Age 30 to 40 are high in not defaulting</w:t>
      </w:r>
    </w:p>
    <w:p w14:paraId="2AAD4BFF" w14:textId="02ABC000" w:rsidR="006965CB" w:rsidRPr="006965CB" w:rsidRDefault="006965CB" w:rsidP="006965CB">
      <w:r w:rsidRPr="006965CB">
        <w:rPr>
          <w:noProof/>
        </w:rPr>
        <w:drawing>
          <wp:inline distT="0" distB="0" distL="0" distR="0" wp14:anchorId="5C079A0A" wp14:editId="11C66209">
            <wp:extent cx="6858000" cy="1164590"/>
            <wp:effectExtent l="0" t="0" r="0" b="0"/>
            <wp:docPr id="20" name="Picture 2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D8DFB" w14:textId="243C5944" w:rsidR="006965CB" w:rsidRDefault="006965CB" w:rsidP="00225FFA">
      <w:pPr>
        <w:pStyle w:val="ListParagraph"/>
        <w:ind w:left="1440"/>
      </w:pPr>
    </w:p>
    <w:p w14:paraId="3A394D43" w14:textId="39B9C923" w:rsidR="00071624" w:rsidRDefault="00C572B0" w:rsidP="00C572B0">
      <w:pPr>
        <w:pStyle w:val="ListParagraph"/>
        <w:numPr>
          <w:ilvl w:val="0"/>
          <w:numId w:val="9"/>
        </w:numPr>
      </w:pPr>
      <w:r>
        <w:t>PAY_AMTX</w:t>
      </w:r>
    </w:p>
    <w:p w14:paraId="71A0201F" w14:textId="594B46D9" w:rsidR="00C572B0" w:rsidRDefault="00C572B0" w:rsidP="00C572B0">
      <w:pPr>
        <w:pStyle w:val="ListParagraph"/>
        <w:ind w:left="1440"/>
      </w:pPr>
      <w:proofErr w:type="spellStart"/>
      <w:r w:rsidRPr="00C572B0">
        <w:rPr>
          <w:highlight w:val="yellow"/>
        </w:rPr>
        <w:t>Pay_AMT</w:t>
      </w:r>
      <w:proofErr w:type="spellEnd"/>
      <w:r w:rsidRPr="00C572B0">
        <w:rPr>
          <w:highlight w:val="yellow"/>
        </w:rPr>
        <w:t xml:space="preserve"> zeros are in more % than other values and tends to default.</w:t>
      </w:r>
    </w:p>
    <w:p w14:paraId="171BBA6C" w14:textId="11F0F769" w:rsidR="00C572B0" w:rsidRDefault="00C572B0" w:rsidP="00C572B0">
      <w:pPr>
        <w:pStyle w:val="ListParagraph"/>
      </w:pPr>
      <w:r>
        <w:rPr>
          <w:rFonts w:eastAsiaTheme="minorHAnsi"/>
          <w:noProof/>
        </w:rPr>
        <w:lastRenderedPageBreak/>
        <w:drawing>
          <wp:inline distT="0" distB="0" distL="0" distR="0" wp14:anchorId="4DECF910" wp14:editId="3262C374">
            <wp:extent cx="6858000" cy="2386965"/>
            <wp:effectExtent l="0" t="0" r="0" b="0"/>
            <wp:docPr id="26" name="Picture 26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8F6C" w14:textId="77777777" w:rsidR="00C572B0" w:rsidRDefault="00C572B0" w:rsidP="00C572B0">
      <w:pPr>
        <w:pStyle w:val="ListParagraph"/>
        <w:ind w:left="1440"/>
      </w:pPr>
    </w:p>
    <w:p w14:paraId="5CAF052D" w14:textId="41666BA9" w:rsidR="00272017" w:rsidRDefault="00272017" w:rsidP="00225FFA">
      <w:pPr>
        <w:pStyle w:val="ListParagraph"/>
        <w:ind w:left="1440"/>
      </w:pPr>
    </w:p>
    <w:p w14:paraId="113D03D8" w14:textId="30F7A301" w:rsidR="00272017" w:rsidRPr="00272017" w:rsidRDefault="00272017" w:rsidP="00272017">
      <w:pPr>
        <w:pStyle w:val="ListParagraph"/>
        <w:numPr>
          <w:ilvl w:val="1"/>
          <w:numId w:val="7"/>
        </w:numPr>
        <w:rPr>
          <w:highlight w:val="yellow"/>
        </w:rPr>
      </w:pPr>
      <w:r w:rsidRPr="00272017">
        <w:rPr>
          <w:highlight w:val="yellow"/>
        </w:rPr>
        <w:t>With catplot w</w:t>
      </w:r>
      <w:r w:rsidRPr="00272017">
        <w:rPr>
          <w:highlight w:val="yellow"/>
        </w:rPr>
        <w:t>e can confidently say that when customers are well educated then they don</w:t>
      </w:r>
      <w:r w:rsidRPr="00272017">
        <w:rPr>
          <w:highlight w:val="yellow"/>
        </w:rPr>
        <w:t>’</w:t>
      </w:r>
      <w:r w:rsidRPr="00272017">
        <w:rPr>
          <w:highlight w:val="yellow"/>
        </w:rPr>
        <w:t>t default.</w:t>
      </w:r>
    </w:p>
    <w:p w14:paraId="38F7CC71" w14:textId="3D01552E" w:rsidR="00272017" w:rsidRDefault="00272017" w:rsidP="00272017">
      <w:pPr>
        <w:pStyle w:val="ListParagraph"/>
        <w:ind w:left="1440"/>
      </w:pPr>
      <w:r>
        <w:t>(</w:t>
      </w:r>
      <w:r w:rsidRPr="00272017">
        <w:t xml:space="preserve">0 is graduate School, 3 is </w:t>
      </w:r>
      <w:r w:rsidRPr="00272017">
        <w:t>University,</w:t>
      </w:r>
      <w:r w:rsidRPr="00272017">
        <w:t xml:space="preserve"> 1 is High School and 2 is others</w:t>
      </w:r>
      <w:r>
        <w:t>)</w:t>
      </w:r>
    </w:p>
    <w:p w14:paraId="39F528AC" w14:textId="7BFAAAFD" w:rsidR="00272017" w:rsidRDefault="00272017" w:rsidP="00A64C15">
      <w:pPr>
        <w:pStyle w:val="ListParagraph"/>
        <w:rPr>
          <w:noProof/>
        </w:rPr>
      </w:pPr>
      <w:r w:rsidRPr="00272017">
        <w:rPr>
          <w:noProof/>
        </w:rPr>
        <w:drawing>
          <wp:inline distT="0" distB="0" distL="0" distR="0" wp14:anchorId="0416E6F9" wp14:editId="03F4EB4E">
            <wp:extent cx="6858000" cy="2026920"/>
            <wp:effectExtent l="0" t="0" r="0" b="0"/>
            <wp:docPr id="21" name="Picture 21" descr="A picture containing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AD4F" w14:textId="48CBA436" w:rsidR="00A64C15" w:rsidRDefault="00A64C15" w:rsidP="00A64C15">
      <w:pPr>
        <w:rPr>
          <w:noProof/>
        </w:rPr>
      </w:pPr>
    </w:p>
    <w:p w14:paraId="476796C4" w14:textId="37C371EC" w:rsidR="00A64C15" w:rsidRPr="00A64C15" w:rsidRDefault="00A64C15" w:rsidP="00A64C15">
      <w:pPr>
        <w:pStyle w:val="ListParagraph"/>
        <w:numPr>
          <w:ilvl w:val="1"/>
          <w:numId w:val="7"/>
        </w:numPr>
        <w:tabs>
          <w:tab w:val="left" w:pos="914"/>
        </w:tabs>
        <w:rPr>
          <w:highlight w:val="yellow"/>
        </w:rPr>
      </w:pPr>
      <w:r>
        <w:t xml:space="preserve">Age Discretization – </w:t>
      </w:r>
      <w:r w:rsidRPr="00A64C15">
        <w:rPr>
          <w:highlight w:val="yellow"/>
        </w:rPr>
        <w:t xml:space="preserve">When age is divided into </w:t>
      </w:r>
      <w:proofErr w:type="gramStart"/>
      <w:r w:rsidRPr="00A64C15">
        <w:rPr>
          <w:highlight w:val="yellow"/>
        </w:rPr>
        <w:t>bins</w:t>
      </w:r>
      <w:proofErr w:type="gramEnd"/>
      <w:r w:rsidRPr="00A64C15">
        <w:rPr>
          <w:highlight w:val="yellow"/>
        </w:rPr>
        <w:t xml:space="preserve"> I see the default and not default behave very similar. </w:t>
      </w:r>
    </w:p>
    <w:p w14:paraId="4C6E670B" w14:textId="6D830AED" w:rsidR="00A64C15" w:rsidRPr="00A64C15" w:rsidRDefault="00A64C15" w:rsidP="00A64C15">
      <w:pPr>
        <w:pStyle w:val="ListParagraph"/>
      </w:pPr>
      <w:r w:rsidRPr="00A64C15">
        <w:rPr>
          <w:noProof/>
        </w:rPr>
        <w:lastRenderedPageBreak/>
        <w:drawing>
          <wp:inline distT="0" distB="0" distL="0" distR="0" wp14:anchorId="7F827FD1" wp14:editId="5B5BD83A">
            <wp:extent cx="3816350" cy="3617595"/>
            <wp:effectExtent l="0" t="0" r="635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56DE" w14:textId="00AC9C4C" w:rsidR="00A64C15" w:rsidRDefault="007C05BC" w:rsidP="007C05BC">
      <w:pPr>
        <w:pStyle w:val="ListParagraph"/>
        <w:numPr>
          <w:ilvl w:val="1"/>
          <w:numId w:val="7"/>
        </w:numPr>
        <w:tabs>
          <w:tab w:val="left" w:pos="914"/>
        </w:tabs>
      </w:pPr>
      <w:proofErr w:type="spellStart"/>
      <w:r>
        <w:t>Limit_Bal</w:t>
      </w:r>
      <w:proofErr w:type="spellEnd"/>
      <w:r>
        <w:t xml:space="preserve"> have more defaults in the lower values. </w:t>
      </w:r>
    </w:p>
    <w:p w14:paraId="1F274300" w14:textId="03A294A1" w:rsidR="007C05BC" w:rsidRPr="007C05BC" w:rsidRDefault="007C05BC" w:rsidP="007C05BC">
      <w:pPr>
        <w:pStyle w:val="ListParagraph"/>
      </w:pPr>
      <w:r w:rsidRPr="007C05BC">
        <w:rPr>
          <w:noProof/>
        </w:rPr>
        <w:drawing>
          <wp:inline distT="0" distB="0" distL="0" distR="0" wp14:anchorId="003227A3" wp14:editId="7DA89D67">
            <wp:extent cx="3363402" cy="2391094"/>
            <wp:effectExtent l="0" t="0" r="2540" b="0"/>
            <wp:docPr id="24" name="Picture 2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081" cy="239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C328" w14:textId="5E285ED3" w:rsidR="007C05BC" w:rsidRPr="005962AB" w:rsidRDefault="007C05BC" w:rsidP="007C05BC">
      <w:pPr>
        <w:pStyle w:val="ListParagraph"/>
        <w:numPr>
          <w:ilvl w:val="1"/>
          <w:numId w:val="7"/>
        </w:numPr>
        <w:tabs>
          <w:tab w:val="left" w:pos="914"/>
        </w:tabs>
        <w:rPr>
          <w:highlight w:val="yellow"/>
        </w:rPr>
      </w:pPr>
      <w:proofErr w:type="spellStart"/>
      <w:r>
        <w:t>Limit_Bal</w:t>
      </w:r>
      <w:proofErr w:type="spellEnd"/>
      <w:r>
        <w:t xml:space="preserve"> discretization – </w:t>
      </w:r>
      <w:r w:rsidRPr="005962AB">
        <w:rPr>
          <w:highlight w:val="yellow"/>
        </w:rPr>
        <w:t xml:space="preserve">Again this says the same thing as box plot above where the default is more in the lower limit balance. </w:t>
      </w:r>
    </w:p>
    <w:p w14:paraId="2A8FA09D" w14:textId="39E8B458" w:rsidR="007C05BC" w:rsidRDefault="007C05BC" w:rsidP="005962AB">
      <w:pPr>
        <w:pStyle w:val="ListParagraph"/>
      </w:pPr>
      <w:r w:rsidRPr="007C05BC">
        <w:rPr>
          <w:noProof/>
        </w:rPr>
        <w:lastRenderedPageBreak/>
        <w:drawing>
          <wp:inline distT="0" distB="0" distL="0" distR="0" wp14:anchorId="31C9ECD6" wp14:editId="2A29D494">
            <wp:extent cx="4993419" cy="5462019"/>
            <wp:effectExtent l="0" t="0" r="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243" cy="546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5F59" w14:textId="5F65A8D4" w:rsidR="00F41AE4" w:rsidRDefault="00F41AE4" w:rsidP="005962AB">
      <w:pPr>
        <w:pStyle w:val="ListParagraph"/>
      </w:pPr>
    </w:p>
    <w:p w14:paraId="5A0AC280" w14:textId="69D4A182" w:rsidR="00F41AE4" w:rsidRDefault="00F41AE4" w:rsidP="005962AB">
      <w:pPr>
        <w:pStyle w:val="ListParagraph"/>
      </w:pPr>
    </w:p>
    <w:p w14:paraId="1D44DF7B" w14:textId="763E30B2" w:rsidR="00F41AE4" w:rsidRDefault="00F41AE4" w:rsidP="005962AB">
      <w:pPr>
        <w:pStyle w:val="ListParagraph"/>
      </w:pPr>
    </w:p>
    <w:p w14:paraId="4ADF13A6" w14:textId="6B01B23A" w:rsidR="00F41AE4" w:rsidRDefault="00F41AE4" w:rsidP="005962AB">
      <w:pPr>
        <w:pStyle w:val="ListParagraph"/>
      </w:pPr>
    </w:p>
    <w:p w14:paraId="01366E25" w14:textId="5A6A1361" w:rsidR="00A025D5" w:rsidRDefault="00F41AE4" w:rsidP="00A025D5">
      <w:pPr>
        <w:pStyle w:val="Heading3"/>
      </w:pPr>
      <w:r>
        <w:t>Report Focus:</w:t>
      </w:r>
    </w:p>
    <w:p w14:paraId="32765F3F" w14:textId="77777777" w:rsidR="00A025D5" w:rsidRPr="00A025D5" w:rsidRDefault="00A025D5" w:rsidP="00A025D5"/>
    <w:p w14:paraId="3096774C" w14:textId="51DFA6D0" w:rsidR="00F41AE4" w:rsidRDefault="00F41AE4" w:rsidP="00601C4D">
      <w:pPr>
        <w:pStyle w:val="Heading3"/>
      </w:pPr>
      <w:r w:rsidRPr="00F55709">
        <w:t>Did you learn anything of potential business value from this analysis?</w:t>
      </w:r>
    </w:p>
    <w:p w14:paraId="0C0F58BA" w14:textId="03AB9B61" w:rsidR="00F41AE4" w:rsidRDefault="00F41AE4" w:rsidP="00F41AE4">
      <w:pPr>
        <w:ind w:left="720"/>
      </w:pPr>
      <w:r>
        <w:t xml:space="preserve">Yes, I found that even though correlations are week among variables there are some with high correlation like the </w:t>
      </w:r>
      <w:proofErr w:type="spellStart"/>
      <w:r>
        <w:t>Bill_Amt</w:t>
      </w:r>
      <w:proofErr w:type="spellEnd"/>
      <w:r>
        <w:t xml:space="preserve"> which need to be used in my next step of data modeling to predict. I also found </w:t>
      </w:r>
      <w:proofErr w:type="spellStart"/>
      <w:r>
        <w:t>Limit_BAL</w:t>
      </w:r>
      <w:proofErr w:type="spellEnd"/>
      <w:r>
        <w:t xml:space="preserve"> and PAY_X are other variables which will help me predict in my data modeling. </w:t>
      </w:r>
    </w:p>
    <w:p w14:paraId="1B174BBE" w14:textId="77777777" w:rsidR="00F41AE4" w:rsidRDefault="00F41AE4" w:rsidP="00F41AE4">
      <w:pPr>
        <w:ind w:left="720"/>
      </w:pPr>
    </w:p>
    <w:p w14:paraId="176B64D2" w14:textId="40C90817" w:rsidR="00F41AE4" w:rsidRDefault="00F41AE4" w:rsidP="00601C4D">
      <w:pPr>
        <w:pStyle w:val="Heading3"/>
      </w:pPr>
      <w:r w:rsidRPr="00F55709">
        <w:lastRenderedPageBreak/>
        <w:t>What are the main lessons you've learned from this experience?</w:t>
      </w:r>
    </w:p>
    <w:p w14:paraId="7B482A4D" w14:textId="71F78CA3" w:rsidR="00F41AE4" w:rsidRDefault="00F41AE4" w:rsidP="00F41AE4">
      <w:pPr>
        <w:ind w:left="720"/>
      </w:pPr>
      <w:r>
        <w:t xml:space="preserve">I learnt about pandas profiling and Facet grid along with </w:t>
      </w:r>
      <w:proofErr w:type="spellStart"/>
      <w:proofErr w:type="gramStart"/>
      <w:r>
        <w:t>pd.melt</w:t>
      </w:r>
      <w:proofErr w:type="spellEnd"/>
      <w:proofErr w:type="gramEnd"/>
      <w:r>
        <w:t xml:space="preserve">. I also explored about correlation interpretation where I found about the significance test. I need to understand more </w:t>
      </w:r>
      <w:r w:rsidR="00020E4A">
        <w:t>a</w:t>
      </w:r>
      <w:r>
        <w:t xml:space="preserve">bout the hypothesis test. </w:t>
      </w:r>
    </w:p>
    <w:p w14:paraId="75B62F8F" w14:textId="67C17ADB" w:rsidR="00F41AE4" w:rsidRDefault="00F41AE4" w:rsidP="00F41AE4">
      <w:pPr>
        <w:ind w:left="720"/>
      </w:pPr>
      <w:hyperlink r:id="rId31" w:history="1">
        <w:r w:rsidRPr="00C308E3">
          <w:rPr>
            <w:rStyle w:val="Hyperlink"/>
          </w:rPr>
          <w:t>https://towardsdatascience.com/eveything-you-need-to-know-about-interpreting-correlations-2c485841c0b8</w:t>
        </w:r>
      </w:hyperlink>
      <w:r>
        <w:t xml:space="preserve"> </w:t>
      </w:r>
    </w:p>
    <w:p w14:paraId="049324AA" w14:textId="77777777" w:rsidR="00F41AE4" w:rsidRDefault="00F41AE4" w:rsidP="00F41AE4">
      <w:pPr>
        <w:ind w:left="720"/>
      </w:pPr>
    </w:p>
    <w:p w14:paraId="0E078756" w14:textId="26A96599" w:rsidR="00F41AE4" w:rsidRDefault="00F41AE4" w:rsidP="00601C4D">
      <w:pPr>
        <w:pStyle w:val="Heading3"/>
      </w:pPr>
      <w:r w:rsidRPr="00B33CEC">
        <w:t>What recommendations would you give </w:t>
      </w:r>
      <w:r>
        <w:t xml:space="preserve">based on your findings? </w:t>
      </w:r>
    </w:p>
    <w:p w14:paraId="4BAB6B29" w14:textId="7BF2B699" w:rsidR="00A025D5" w:rsidRDefault="00A025D5" w:rsidP="00A025D5">
      <w:pPr>
        <w:ind w:left="720"/>
      </w:pPr>
      <w:r>
        <w:t>To predict the default customers, we need to model using the following</w:t>
      </w:r>
      <w:r w:rsidR="00E52371">
        <w:t xml:space="preserve"> feature</w:t>
      </w:r>
      <w:r>
        <w:t xml:space="preserve"> variables</w:t>
      </w:r>
    </w:p>
    <w:p w14:paraId="438071F0" w14:textId="5C507C9F" w:rsidR="00A025D5" w:rsidRDefault="00A025D5" w:rsidP="00A025D5">
      <w:pPr>
        <w:ind w:left="720"/>
      </w:pPr>
      <w:r>
        <w:t>LIMIT_</w:t>
      </w:r>
      <w:r w:rsidR="00757F17">
        <w:t>BAL, PAY</w:t>
      </w:r>
      <w:r>
        <w:t>-X, BILL_AMTX, and PAY_AMTX</w:t>
      </w:r>
    </w:p>
    <w:p w14:paraId="7A6D0362" w14:textId="77777777" w:rsidR="00A025D5" w:rsidRPr="00B33CEC" w:rsidRDefault="00A025D5" w:rsidP="00A025D5">
      <w:pPr>
        <w:ind w:left="720"/>
      </w:pPr>
    </w:p>
    <w:p w14:paraId="3B1F3CA1" w14:textId="2CAC4453" w:rsidR="00F41AE4" w:rsidRPr="007C05BC" w:rsidRDefault="00F41AE4" w:rsidP="005962AB">
      <w:pPr>
        <w:pStyle w:val="ListParagraph"/>
      </w:pPr>
    </w:p>
    <w:p w14:paraId="1FC0CFC8" w14:textId="77777777" w:rsidR="007C05BC" w:rsidRPr="00A64C15" w:rsidRDefault="007C05BC" w:rsidP="007C05BC">
      <w:pPr>
        <w:pStyle w:val="ListParagraph"/>
        <w:tabs>
          <w:tab w:val="left" w:pos="914"/>
        </w:tabs>
        <w:ind w:left="1440"/>
      </w:pPr>
    </w:p>
    <w:sectPr w:rsidR="007C05BC" w:rsidRPr="00A64C15" w:rsidSect="00A24793">
      <w:footerReference w:type="even" r:id="rId32"/>
      <w:footerReference w:type="default" r:id="rId33"/>
      <w:pgSz w:w="12240" w:h="15840" w:code="1"/>
      <w:pgMar w:top="720" w:right="720" w:bottom="1080" w:left="720" w:header="709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6632A6" w14:textId="77777777" w:rsidR="00675C03" w:rsidRDefault="00675C03" w:rsidP="001205A1">
      <w:r>
        <w:separator/>
      </w:r>
    </w:p>
  </w:endnote>
  <w:endnote w:type="continuationSeparator" w:id="0">
    <w:p w14:paraId="2BC9C54A" w14:textId="77777777" w:rsidR="00675C03" w:rsidRDefault="00675C03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6A50AF4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4A20EBB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F4C912B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0" w:type="auto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95"/>
      <w:gridCol w:w="5395"/>
    </w:tblGrid>
    <w:tr w:rsidR="001205A1" w14:paraId="2B21AE12" w14:textId="77777777" w:rsidTr="005F4F46">
      <w:tc>
        <w:tcPr>
          <w:tcW w:w="5395" w:type="dxa"/>
        </w:tcPr>
        <w:p w14:paraId="4769F816" w14:textId="77777777" w:rsidR="001205A1" w:rsidRPr="001205A1" w:rsidRDefault="00675C03" w:rsidP="00C66528">
          <w:pPr>
            <w:pStyle w:val="Footer"/>
          </w:pPr>
          <w:sdt>
            <w:sdtPr>
              <w:rPr>
                <w:color w:val="7F7F7F" w:themeColor="text1" w:themeTint="80"/>
              </w:rPr>
              <w:id w:val="-94713725"/>
              <w:placeholder/>
              <w:temporary/>
              <w:showingPlcHdr/>
              <w15:appearance w15:val="hidden"/>
            </w:sdtPr>
            <w:sdtEndPr/>
            <w:sdtContent>
              <w:r w:rsidR="00C66528" w:rsidRPr="00FC49AE">
                <w:t>REPORT TITLE</w:t>
              </w:r>
            </w:sdtContent>
          </w:sdt>
        </w:p>
      </w:tc>
      <w:tc>
        <w:tcPr>
          <w:tcW w:w="5395" w:type="dxa"/>
        </w:tcPr>
        <w:p w14:paraId="475F392F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461FB4E4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F4349C" w14:textId="77777777" w:rsidR="00675C03" w:rsidRDefault="00675C03" w:rsidP="001205A1">
      <w:r>
        <w:separator/>
      </w:r>
    </w:p>
  </w:footnote>
  <w:footnote w:type="continuationSeparator" w:id="0">
    <w:p w14:paraId="26625520" w14:textId="77777777" w:rsidR="00675C03" w:rsidRDefault="00675C03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81629"/>
    <w:multiLevelType w:val="hybridMultilevel"/>
    <w:tmpl w:val="95AA2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E5E85"/>
    <w:multiLevelType w:val="multilevel"/>
    <w:tmpl w:val="CCD80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3965D2"/>
    <w:multiLevelType w:val="hybridMultilevel"/>
    <w:tmpl w:val="4ECA20D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F0671F"/>
    <w:multiLevelType w:val="multilevel"/>
    <w:tmpl w:val="D1E8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8D3740"/>
    <w:multiLevelType w:val="multilevel"/>
    <w:tmpl w:val="94BEE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2B0AF4"/>
    <w:multiLevelType w:val="multilevel"/>
    <w:tmpl w:val="D86C4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A00901"/>
    <w:multiLevelType w:val="multilevel"/>
    <w:tmpl w:val="55449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8F4C6C"/>
    <w:multiLevelType w:val="hybridMultilevel"/>
    <w:tmpl w:val="64A44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74FD9"/>
    <w:multiLevelType w:val="hybridMultilevel"/>
    <w:tmpl w:val="F50A0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733974"/>
    <w:multiLevelType w:val="multilevel"/>
    <w:tmpl w:val="A0267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D77581"/>
    <w:multiLevelType w:val="multilevel"/>
    <w:tmpl w:val="0BF64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4"/>
  </w:num>
  <w:num w:numId="5">
    <w:abstractNumId w:val="7"/>
  </w:num>
  <w:num w:numId="6">
    <w:abstractNumId w:val="0"/>
  </w:num>
  <w:num w:numId="7">
    <w:abstractNumId w:val="10"/>
  </w:num>
  <w:num w:numId="8">
    <w:abstractNumId w:val="8"/>
  </w:num>
  <w:num w:numId="9">
    <w:abstractNumId w:val="2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654"/>
    <w:rsid w:val="00020E4A"/>
    <w:rsid w:val="00071624"/>
    <w:rsid w:val="000C4ED1"/>
    <w:rsid w:val="001205A1"/>
    <w:rsid w:val="00141985"/>
    <w:rsid w:val="00175DF4"/>
    <w:rsid w:val="001D003A"/>
    <w:rsid w:val="00225FFA"/>
    <w:rsid w:val="00272017"/>
    <w:rsid w:val="002877E8"/>
    <w:rsid w:val="002B5595"/>
    <w:rsid w:val="002E7C4E"/>
    <w:rsid w:val="002F0A5C"/>
    <w:rsid w:val="0031055C"/>
    <w:rsid w:val="00371EE1"/>
    <w:rsid w:val="003A798E"/>
    <w:rsid w:val="00425A99"/>
    <w:rsid w:val="004D3DCB"/>
    <w:rsid w:val="005767EA"/>
    <w:rsid w:val="005962AB"/>
    <w:rsid w:val="005E6B25"/>
    <w:rsid w:val="005F4F46"/>
    <w:rsid w:val="00601C4D"/>
    <w:rsid w:val="00675C03"/>
    <w:rsid w:val="006965CB"/>
    <w:rsid w:val="006C60E6"/>
    <w:rsid w:val="007343C3"/>
    <w:rsid w:val="00757F17"/>
    <w:rsid w:val="007824D1"/>
    <w:rsid w:val="007978CB"/>
    <w:rsid w:val="007B0740"/>
    <w:rsid w:val="007C05BC"/>
    <w:rsid w:val="007C1BAB"/>
    <w:rsid w:val="007C5DAB"/>
    <w:rsid w:val="007E2AF2"/>
    <w:rsid w:val="00850BCE"/>
    <w:rsid w:val="008D18C1"/>
    <w:rsid w:val="0092522C"/>
    <w:rsid w:val="00A025D5"/>
    <w:rsid w:val="00A15CF7"/>
    <w:rsid w:val="00A24793"/>
    <w:rsid w:val="00A64C15"/>
    <w:rsid w:val="00A81248"/>
    <w:rsid w:val="00B33CEC"/>
    <w:rsid w:val="00C12A4D"/>
    <w:rsid w:val="00C572B0"/>
    <w:rsid w:val="00C66528"/>
    <w:rsid w:val="00C915F0"/>
    <w:rsid w:val="00CF360E"/>
    <w:rsid w:val="00DA0EEF"/>
    <w:rsid w:val="00DC1654"/>
    <w:rsid w:val="00DC459D"/>
    <w:rsid w:val="00E1716A"/>
    <w:rsid w:val="00E52371"/>
    <w:rsid w:val="00EA2359"/>
    <w:rsid w:val="00EF5C5D"/>
    <w:rsid w:val="00F41AE4"/>
    <w:rsid w:val="00F55709"/>
    <w:rsid w:val="00FB65B8"/>
    <w:rsid w:val="00FC49AE"/>
    <w:rsid w:val="00FD2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F987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C572B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FC49AE"/>
    <w:rPr>
      <w:i w:val="0"/>
      <w:iCs/>
      <w:color w:val="00C1C7" w:themeColor="accent2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character" w:styleId="Hyperlink">
    <w:name w:val="Hyperlink"/>
    <w:basedOn w:val="DefaultParagraphFont"/>
    <w:uiPriority w:val="99"/>
    <w:semiHidden/>
    <w:rsid w:val="00E1716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716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semiHidden/>
    <w:qFormat/>
    <w:rsid w:val="007E2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33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7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3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94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s://towardsdatascience.com/eveything-you-need-to-know-about-interpreting-correlations-2c485841c0b8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gisuri/Library/Containers/com.microsoft.Word/Data/Library/Application%20Support/Microsoft/Office/16.0/DTS/Search/%7bD781C8AC-6D20-0549-A5D5-21CA91FACB45%7dtf11866446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report.dotx</Template>
  <TotalTime>0</TotalTime>
  <Pages>15</Pages>
  <Words>868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2021-01-08T13:23:00Z</dcterms:created>
  <dcterms:modified xsi:type="dcterms:W3CDTF">2021-01-09T01:41:00Z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